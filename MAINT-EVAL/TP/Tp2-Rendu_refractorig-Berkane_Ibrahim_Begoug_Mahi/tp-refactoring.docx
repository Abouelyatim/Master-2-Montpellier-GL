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99123" w14:textId="3BB6185E" w:rsidR="00F739E2" w:rsidRDefault="00091445" w:rsidP="004A513E">
      <w:pPr>
        <w:pStyle w:val="Heading1"/>
        <w:numPr>
          <w:ilvl w:val="0"/>
          <w:numId w:val="0"/>
        </w:numPr>
        <w:rPr>
          <w:rFonts w:eastAsiaTheme="minorHAnsi"/>
          <w:sz w:val="32"/>
          <w:szCs w:val="40"/>
          <w:lang w:val="fr-FR"/>
        </w:rPr>
      </w:pPr>
      <w:r w:rsidRPr="00F739E2">
        <w:rPr>
          <w:rFonts w:eastAsiaTheme="minorHAnsi"/>
          <w:noProof/>
          <w:sz w:val="32"/>
          <w:szCs w:val="40"/>
          <w:lang w:val="fr-FR"/>
        </w:rPr>
        <w:drawing>
          <wp:anchor distT="0" distB="0" distL="114300" distR="114300" simplePos="0" relativeHeight="251658240" behindDoc="0" locked="0" layoutInCell="1" allowOverlap="1" wp14:anchorId="78B5515D" wp14:editId="560FEA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2040" cy="1247140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AA87F" w14:textId="7654D1F8" w:rsidR="00091445" w:rsidRPr="00FD54D3" w:rsidRDefault="00091445" w:rsidP="00091445">
      <w:pPr>
        <w:pStyle w:val="Heading1"/>
        <w:numPr>
          <w:ilvl w:val="0"/>
          <w:numId w:val="0"/>
        </w:numPr>
        <w:jc w:val="center"/>
        <w:rPr>
          <w:sz w:val="40"/>
          <w:szCs w:val="40"/>
          <w:lang w:val="fr-FR"/>
        </w:rPr>
      </w:pPr>
      <w:r w:rsidRPr="00FD54D3">
        <w:rPr>
          <w:sz w:val="40"/>
          <w:szCs w:val="40"/>
          <w:lang w:val="fr-FR"/>
        </w:rPr>
        <w:t>Évolution et restructuration des logiciels</w:t>
      </w:r>
    </w:p>
    <w:p w14:paraId="3A3EC8CA" w14:textId="1EC78EF0" w:rsidR="00F739E2" w:rsidRPr="005B35C9" w:rsidRDefault="00F739E2" w:rsidP="00FD54D3">
      <w:pPr>
        <w:pStyle w:val="Heading1"/>
        <w:numPr>
          <w:ilvl w:val="0"/>
          <w:numId w:val="0"/>
        </w:numPr>
        <w:jc w:val="center"/>
        <w:rPr>
          <w:rFonts w:eastAsiaTheme="minorHAnsi"/>
          <w:sz w:val="36"/>
          <w:szCs w:val="36"/>
          <w:lang w:val="fr-FR"/>
        </w:rPr>
      </w:pPr>
      <w:r w:rsidRPr="005B35C9">
        <w:rPr>
          <w:rFonts w:eastAsiaTheme="minorHAnsi"/>
          <w:sz w:val="36"/>
          <w:szCs w:val="36"/>
          <w:lang w:val="fr-FR"/>
        </w:rPr>
        <w:t>T</w:t>
      </w:r>
      <w:r w:rsidR="00091445" w:rsidRPr="005B35C9">
        <w:rPr>
          <w:rFonts w:eastAsiaTheme="minorHAnsi"/>
          <w:sz w:val="36"/>
          <w:szCs w:val="36"/>
          <w:lang w:val="fr-FR"/>
        </w:rPr>
        <w:t>P</w:t>
      </w:r>
      <w:r w:rsidR="00FD54D3" w:rsidRPr="005B35C9">
        <w:rPr>
          <w:rFonts w:eastAsiaTheme="minorHAnsi"/>
          <w:sz w:val="36"/>
          <w:szCs w:val="36"/>
          <w:lang w:val="fr-FR"/>
        </w:rPr>
        <w:t xml:space="preserve"> Opérations de </w:t>
      </w:r>
      <w:proofErr w:type="spellStart"/>
      <w:r w:rsidR="00FD54D3" w:rsidRPr="005B35C9">
        <w:rPr>
          <w:rFonts w:eastAsiaTheme="minorHAnsi"/>
          <w:sz w:val="36"/>
          <w:szCs w:val="36"/>
          <w:lang w:val="fr-FR"/>
        </w:rPr>
        <w:t>refactoring</w:t>
      </w:r>
      <w:proofErr w:type="spellEnd"/>
      <w:r w:rsidR="00FD54D3" w:rsidRPr="005B35C9">
        <w:rPr>
          <w:rFonts w:eastAsiaTheme="minorHAnsi"/>
          <w:sz w:val="36"/>
          <w:szCs w:val="36"/>
          <w:lang w:val="fr-FR"/>
        </w:rPr>
        <w:t xml:space="preserve"> sous </w:t>
      </w:r>
      <w:proofErr w:type="spellStart"/>
      <w:r w:rsidR="00FD54D3" w:rsidRPr="005B35C9">
        <w:rPr>
          <w:rFonts w:eastAsiaTheme="minorHAnsi"/>
          <w:sz w:val="36"/>
          <w:szCs w:val="36"/>
          <w:lang w:val="fr-FR"/>
        </w:rPr>
        <w:t>eclipse</w:t>
      </w:r>
      <w:proofErr w:type="spellEnd"/>
    </w:p>
    <w:p w14:paraId="187353C1" w14:textId="77777777" w:rsidR="004A513E" w:rsidRDefault="004A513E" w:rsidP="00F739E2">
      <w:pPr>
        <w:pStyle w:val="Heading1"/>
        <w:numPr>
          <w:ilvl w:val="0"/>
          <w:numId w:val="0"/>
        </w:numPr>
        <w:jc w:val="center"/>
        <w:rPr>
          <w:rFonts w:eastAsiaTheme="minorHAnsi"/>
          <w:lang w:val="fr-FR"/>
        </w:rPr>
      </w:pPr>
    </w:p>
    <w:p w14:paraId="6C55ED84" w14:textId="77777777" w:rsidR="004A513E" w:rsidRDefault="004A513E" w:rsidP="00F739E2">
      <w:pPr>
        <w:pStyle w:val="Heading1"/>
        <w:numPr>
          <w:ilvl w:val="0"/>
          <w:numId w:val="0"/>
        </w:numPr>
        <w:jc w:val="center"/>
        <w:rPr>
          <w:rFonts w:eastAsiaTheme="minorHAnsi"/>
          <w:lang w:val="fr-FR"/>
        </w:rPr>
      </w:pPr>
    </w:p>
    <w:p w14:paraId="2DF08002" w14:textId="3785C25C" w:rsidR="00F739E2" w:rsidRDefault="00F739E2" w:rsidP="00F739E2">
      <w:pPr>
        <w:pStyle w:val="Heading1"/>
        <w:numPr>
          <w:ilvl w:val="0"/>
          <w:numId w:val="0"/>
        </w:numPr>
        <w:jc w:val="center"/>
        <w:rPr>
          <w:rFonts w:eastAsiaTheme="minorHAnsi"/>
          <w:lang w:val="fr-FR"/>
        </w:rPr>
      </w:pPr>
      <w:r>
        <w:rPr>
          <w:rFonts w:eastAsiaTheme="minorHAnsi"/>
          <w:lang w:val="fr-FR"/>
        </w:rPr>
        <w:t>Ibrahim BERKANE</w:t>
      </w:r>
    </w:p>
    <w:p w14:paraId="4497F138" w14:textId="62A984D8" w:rsidR="00091445" w:rsidRDefault="00091445" w:rsidP="00091445">
      <w:pPr>
        <w:pStyle w:val="Firstparagraph"/>
        <w:jc w:val="center"/>
        <w:rPr>
          <w:rFonts w:eastAsiaTheme="minorHAnsi" w:cs="Arial"/>
          <w:b/>
          <w:bCs/>
          <w:sz w:val="28"/>
          <w:szCs w:val="32"/>
          <w:lang w:val="fr-FR"/>
        </w:rPr>
      </w:pPr>
      <w:proofErr w:type="spellStart"/>
      <w:r w:rsidRPr="00091445">
        <w:rPr>
          <w:rFonts w:eastAsiaTheme="minorHAnsi" w:cs="Arial"/>
          <w:b/>
          <w:bCs/>
          <w:sz w:val="28"/>
          <w:szCs w:val="32"/>
          <w:lang w:val="fr-FR"/>
        </w:rPr>
        <w:t>Mahi</w:t>
      </w:r>
      <w:proofErr w:type="spellEnd"/>
      <w:r w:rsidRPr="00091445">
        <w:rPr>
          <w:rFonts w:eastAsiaTheme="minorHAnsi" w:cs="Arial"/>
          <w:b/>
          <w:bCs/>
          <w:sz w:val="28"/>
          <w:szCs w:val="32"/>
          <w:lang w:val="fr-FR"/>
        </w:rPr>
        <w:t xml:space="preserve"> BEGOUG</w:t>
      </w:r>
    </w:p>
    <w:p w14:paraId="1C5A2EEF" w14:textId="4AC73FD8" w:rsidR="00091445" w:rsidRDefault="00091445" w:rsidP="00091445">
      <w:pPr>
        <w:rPr>
          <w:rFonts w:eastAsiaTheme="minorHAnsi"/>
          <w:lang w:val="fr-FR"/>
        </w:rPr>
      </w:pPr>
    </w:p>
    <w:p w14:paraId="58E92413" w14:textId="0319C83E" w:rsidR="00091445" w:rsidRDefault="00091445" w:rsidP="00091445">
      <w:pPr>
        <w:rPr>
          <w:rFonts w:eastAsiaTheme="minorHAnsi"/>
          <w:lang w:val="fr-FR"/>
        </w:rPr>
      </w:pPr>
    </w:p>
    <w:p w14:paraId="0F23B61D" w14:textId="680E23DE" w:rsidR="00091445" w:rsidRDefault="00091445" w:rsidP="00091445">
      <w:pPr>
        <w:rPr>
          <w:rFonts w:eastAsiaTheme="minorHAnsi"/>
          <w:lang w:val="fr-FR"/>
        </w:rPr>
      </w:pPr>
    </w:p>
    <w:p w14:paraId="0182E860" w14:textId="53D193AE" w:rsidR="00091445" w:rsidRDefault="00091445" w:rsidP="00091445">
      <w:pPr>
        <w:rPr>
          <w:rFonts w:eastAsiaTheme="minorHAnsi"/>
          <w:lang w:val="fr-FR"/>
        </w:rPr>
      </w:pPr>
    </w:p>
    <w:p w14:paraId="419645D4" w14:textId="25143470" w:rsidR="00F739E2" w:rsidRDefault="00F739E2" w:rsidP="004A513E">
      <w:pPr>
        <w:pStyle w:val="Heading1"/>
        <w:numPr>
          <w:ilvl w:val="0"/>
          <w:numId w:val="0"/>
        </w:numPr>
        <w:jc w:val="center"/>
        <w:rPr>
          <w:rFonts w:eastAsiaTheme="minorHAnsi"/>
          <w:lang w:val="fr-FR"/>
        </w:rPr>
      </w:pPr>
      <w:r>
        <w:rPr>
          <w:rFonts w:eastAsiaTheme="minorHAnsi"/>
          <w:lang w:val="fr-FR"/>
        </w:rPr>
        <w:t>Master 2 - Génie Logiciel</w:t>
      </w:r>
    </w:p>
    <w:p w14:paraId="390E282B" w14:textId="338EE50E" w:rsidR="00F739E2" w:rsidRDefault="00F739E2" w:rsidP="00091445">
      <w:pPr>
        <w:ind w:firstLine="0"/>
        <w:rPr>
          <w:rFonts w:eastAsiaTheme="minorHAnsi"/>
          <w:lang w:val="fr-FR"/>
        </w:rPr>
      </w:pPr>
    </w:p>
    <w:p w14:paraId="2AC76262" w14:textId="5C335BDC" w:rsidR="00D90FCD" w:rsidRPr="00D90FCD" w:rsidRDefault="00D90FCD" w:rsidP="00D90FCD">
      <w:pPr>
        <w:pStyle w:val="Heading1"/>
        <w:numPr>
          <w:ilvl w:val="0"/>
          <w:numId w:val="0"/>
        </w:numPr>
        <w:rPr>
          <w:rFonts w:eastAsiaTheme="minorHAnsi"/>
          <w:sz w:val="48"/>
          <w:szCs w:val="48"/>
          <w:lang w:val="fr-FR"/>
        </w:rPr>
      </w:pPr>
      <w:proofErr w:type="spellStart"/>
      <w:r w:rsidRPr="00D90FCD">
        <w:rPr>
          <w:rFonts w:eastAsiaTheme="minorHAnsi"/>
          <w:sz w:val="48"/>
          <w:szCs w:val="48"/>
          <w:lang w:val="fr-FR"/>
        </w:rPr>
        <w:lastRenderedPageBreak/>
        <w:t>Refactoring</w:t>
      </w:r>
      <w:proofErr w:type="spellEnd"/>
      <w:r>
        <w:rPr>
          <w:rFonts w:eastAsiaTheme="minorHAnsi"/>
          <w:sz w:val="48"/>
          <w:szCs w:val="48"/>
          <w:lang w:val="fr-FR"/>
        </w:rPr>
        <w:t xml:space="preserve"> des programmes</w:t>
      </w:r>
    </w:p>
    <w:p w14:paraId="0BF60775" w14:textId="0450CCA4" w:rsidR="00091445" w:rsidRDefault="00091445" w:rsidP="00091445">
      <w:pPr>
        <w:pStyle w:val="Heading1"/>
        <w:rPr>
          <w:rFonts w:eastAsiaTheme="minorHAnsi"/>
          <w:lang w:val="fr-FR"/>
        </w:rPr>
      </w:pPr>
      <w:r>
        <w:rPr>
          <w:rFonts w:eastAsiaTheme="minorHAnsi"/>
          <w:lang w:val="fr-FR"/>
        </w:rPr>
        <w:t xml:space="preserve">Premier programme </w:t>
      </w:r>
    </w:p>
    <w:p w14:paraId="2248954F" w14:textId="0EF32E57" w:rsidR="00091445" w:rsidRDefault="00091445" w:rsidP="00091445">
      <w:pPr>
        <w:pStyle w:val="NoSpacing"/>
        <w:rPr>
          <w:rFonts w:eastAsiaTheme="minorHAnsi"/>
        </w:rPr>
      </w:pPr>
      <w:r>
        <w:rPr>
          <w:rFonts w:eastAsiaTheme="minorHAnsi"/>
        </w:rPr>
        <w:t>Nous avons deux classes avec des propitiés et méthodes communes.</w:t>
      </w:r>
    </w:p>
    <w:p w14:paraId="224585AA" w14:textId="2290131B" w:rsidR="00A74C50" w:rsidRDefault="00A74C50" w:rsidP="00A74C50">
      <w:pPr>
        <w:pStyle w:val="NoSpacing"/>
        <w:numPr>
          <w:ilvl w:val="0"/>
          <w:numId w:val="0"/>
        </w:numPr>
        <w:ind w:left="1060"/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simplePos="0" relativeHeight="251677696" behindDoc="0" locked="0" layoutInCell="1" allowOverlap="1" wp14:anchorId="5D45595A" wp14:editId="1EF9FEA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886325" cy="1695450"/>
            <wp:effectExtent l="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2B6B46" w14:textId="6CC401CF" w:rsidR="00A74C50" w:rsidRDefault="00A74C50" w:rsidP="00A74C50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Résultat attendu après </w:t>
      </w:r>
      <w:proofErr w:type="spellStart"/>
      <w:r>
        <w:rPr>
          <w:rFonts w:eastAsiaTheme="minorHAnsi"/>
        </w:rPr>
        <w:t>refactoring</w:t>
      </w:r>
      <w:proofErr w:type="spellEnd"/>
    </w:p>
    <w:p w14:paraId="2D8D27AE" w14:textId="368649AD" w:rsidR="00A74C50" w:rsidRDefault="005B35C9" w:rsidP="00A74C50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C040362" wp14:editId="70AE15E0">
            <wp:simplePos x="0" y="0"/>
            <wp:positionH relativeFrom="margin">
              <wp:posOffset>379095</wp:posOffset>
            </wp:positionH>
            <wp:positionV relativeFrom="paragraph">
              <wp:posOffset>168260</wp:posOffset>
            </wp:positionV>
            <wp:extent cx="4124325" cy="3231515"/>
            <wp:effectExtent l="0" t="0" r="9525" b="698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E6A7E" w14:textId="66E45F22" w:rsidR="00D90FCD" w:rsidRDefault="00D90FCD" w:rsidP="00F739E2">
      <w:pPr>
        <w:rPr>
          <w:rFonts w:eastAsiaTheme="minorHAnsi"/>
          <w:lang w:val="fr-FR"/>
        </w:rPr>
      </w:pPr>
    </w:p>
    <w:p w14:paraId="73278B12" w14:textId="77777777" w:rsidR="00D90FCD" w:rsidRDefault="00D90FCD" w:rsidP="00F739E2">
      <w:pPr>
        <w:rPr>
          <w:rFonts w:eastAsiaTheme="minorHAnsi"/>
          <w:lang w:val="fr-FR"/>
        </w:rPr>
      </w:pPr>
    </w:p>
    <w:p w14:paraId="160AEB27" w14:textId="77777777" w:rsidR="00D90FCD" w:rsidRDefault="00D90FCD" w:rsidP="00F739E2">
      <w:pPr>
        <w:rPr>
          <w:rFonts w:eastAsiaTheme="minorHAnsi"/>
          <w:lang w:val="fr-FR"/>
        </w:rPr>
      </w:pPr>
    </w:p>
    <w:p w14:paraId="67DA07FA" w14:textId="77777777" w:rsidR="00D90FCD" w:rsidRDefault="00D90FCD" w:rsidP="00F739E2">
      <w:pPr>
        <w:rPr>
          <w:rFonts w:eastAsiaTheme="minorHAnsi"/>
          <w:lang w:val="fr-FR"/>
        </w:rPr>
      </w:pPr>
    </w:p>
    <w:p w14:paraId="32D7E3D4" w14:textId="77777777" w:rsidR="00D90FCD" w:rsidRDefault="00D90FCD" w:rsidP="00F739E2">
      <w:pPr>
        <w:rPr>
          <w:rFonts w:eastAsiaTheme="minorHAnsi"/>
          <w:lang w:val="fr-FR"/>
        </w:rPr>
      </w:pPr>
    </w:p>
    <w:p w14:paraId="44796988" w14:textId="77777777" w:rsidR="00D90FCD" w:rsidRDefault="00D90FCD" w:rsidP="00F739E2">
      <w:pPr>
        <w:rPr>
          <w:rFonts w:eastAsiaTheme="minorHAnsi"/>
          <w:lang w:val="fr-FR"/>
        </w:rPr>
      </w:pPr>
    </w:p>
    <w:p w14:paraId="2404E891" w14:textId="77777777" w:rsidR="00D90FCD" w:rsidRDefault="00D90FCD" w:rsidP="00F739E2">
      <w:pPr>
        <w:rPr>
          <w:rFonts w:eastAsiaTheme="minorHAnsi"/>
          <w:lang w:val="fr-FR"/>
        </w:rPr>
      </w:pPr>
    </w:p>
    <w:p w14:paraId="14525917" w14:textId="77777777" w:rsidR="00D90FCD" w:rsidRDefault="00D90FCD" w:rsidP="00F739E2">
      <w:pPr>
        <w:rPr>
          <w:rFonts w:eastAsiaTheme="minorHAnsi"/>
          <w:lang w:val="fr-FR"/>
        </w:rPr>
      </w:pPr>
    </w:p>
    <w:p w14:paraId="0026A98D" w14:textId="77777777" w:rsidR="00D90FCD" w:rsidRDefault="00D90FCD" w:rsidP="00F739E2">
      <w:pPr>
        <w:rPr>
          <w:rFonts w:eastAsiaTheme="minorHAnsi"/>
          <w:lang w:val="fr-FR"/>
        </w:rPr>
      </w:pPr>
    </w:p>
    <w:p w14:paraId="3B17E491" w14:textId="77777777" w:rsidR="00D90FCD" w:rsidRDefault="00D90FCD" w:rsidP="00F739E2">
      <w:pPr>
        <w:rPr>
          <w:rFonts w:eastAsiaTheme="minorHAnsi"/>
          <w:lang w:val="fr-FR"/>
        </w:rPr>
      </w:pPr>
    </w:p>
    <w:p w14:paraId="2C4F9696" w14:textId="618A23F7" w:rsidR="00D90FCD" w:rsidRDefault="00D90FCD" w:rsidP="00D90FCD">
      <w:pPr>
        <w:ind w:firstLine="0"/>
        <w:rPr>
          <w:rFonts w:eastAsiaTheme="minorHAnsi"/>
          <w:lang w:val="fr-FR"/>
        </w:rPr>
      </w:pPr>
    </w:p>
    <w:p w14:paraId="0B92A2A9" w14:textId="1376DE67" w:rsidR="005B35C9" w:rsidRDefault="005B35C9" w:rsidP="00D90FCD">
      <w:pPr>
        <w:ind w:firstLine="0"/>
        <w:rPr>
          <w:rFonts w:eastAsiaTheme="minorHAnsi"/>
          <w:lang w:val="fr-FR"/>
        </w:rPr>
      </w:pPr>
    </w:p>
    <w:p w14:paraId="523EC0F3" w14:textId="4C7D1892" w:rsidR="005B35C9" w:rsidRDefault="005B35C9" w:rsidP="00D90FCD">
      <w:pPr>
        <w:ind w:firstLine="0"/>
        <w:rPr>
          <w:rFonts w:eastAsiaTheme="minorHAnsi"/>
          <w:lang w:val="fr-FR"/>
        </w:rPr>
      </w:pPr>
    </w:p>
    <w:p w14:paraId="76248143" w14:textId="77777777" w:rsidR="005B35C9" w:rsidRDefault="005B35C9" w:rsidP="00D90FCD">
      <w:pPr>
        <w:ind w:firstLine="0"/>
        <w:rPr>
          <w:rFonts w:eastAsiaTheme="minorHAnsi"/>
          <w:lang w:val="fr-FR"/>
        </w:rPr>
      </w:pPr>
    </w:p>
    <w:p w14:paraId="62FCC929" w14:textId="7B169498" w:rsidR="00F739E2" w:rsidRDefault="00091445" w:rsidP="00F739E2">
      <w:pPr>
        <w:rPr>
          <w:rFonts w:eastAsiaTheme="minorHAnsi"/>
          <w:lang w:val="fr-FR"/>
        </w:rPr>
      </w:pPr>
      <w:r>
        <w:rPr>
          <w:rFonts w:eastAsiaTheme="minorHAnsi"/>
          <w:lang w:val="fr-FR"/>
        </w:rPr>
        <w:lastRenderedPageBreak/>
        <w:t xml:space="preserve"> La première classe :</w:t>
      </w:r>
    </w:p>
    <w:p w14:paraId="287466C7" w14:textId="503FFB98" w:rsidR="00091445" w:rsidRDefault="00091445" w:rsidP="00F739E2">
      <w:pPr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drawing>
          <wp:anchor distT="0" distB="0" distL="114300" distR="114300" simplePos="0" relativeHeight="251659264" behindDoc="0" locked="0" layoutInCell="1" allowOverlap="1" wp14:anchorId="114E8B64" wp14:editId="756EA783">
            <wp:simplePos x="0" y="0"/>
            <wp:positionH relativeFrom="column">
              <wp:posOffset>217170</wp:posOffset>
            </wp:positionH>
            <wp:positionV relativeFrom="paragraph">
              <wp:posOffset>3810</wp:posOffset>
            </wp:positionV>
            <wp:extent cx="4886325" cy="20574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EED7EE" w14:textId="002C2BC3" w:rsidR="00F739E2" w:rsidRDefault="00091445" w:rsidP="00F739E2">
      <w:pPr>
        <w:rPr>
          <w:rFonts w:eastAsiaTheme="minorHAnsi"/>
          <w:lang w:val="fr-FR"/>
        </w:rPr>
      </w:pPr>
      <w:r>
        <w:rPr>
          <w:rFonts w:eastAsiaTheme="minorHAnsi"/>
          <w:lang w:val="fr-FR"/>
        </w:rPr>
        <w:t>La deuxième classe :</w:t>
      </w:r>
    </w:p>
    <w:p w14:paraId="33760DFB" w14:textId="1B56AEA1" w:rsidR="00F739E2" w:rsidRDefault="00091445" w:rsidP="00F739E2">
      <w:pPr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29A5DDB7" wp14:editId="02E2A333">
            <wp:simplePos x="0" y="0"/>
            <wp:positionH relativeFrom="column">
              <wp:posOffset>217170</wp:posOffset>
            </wp:positionH>
            <wp:positionV relativeFrom="paragraph">
              <wp:posOffset>3175</wp:posOffset>
            </wp:positionV>
            <wp:extent cx="4886325" cy="204787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C8D779" w14:textId="6638C1CD" w:rsidR="00EB3E6A" w:rsidRDefault="00091445" w:rsidP="00091445">
      <w:pPr>
        <w:pStyle w:val="NoSpacing"/>
        <w:rPr>
          <w:rFonts w:eastAsiaTheme="minorHAnsi"/>
        </w:rPr>
      </w:pPr>
      <w:r>
        <w:rPr>
          <w:rFonts w:eastAsiaTheme="minorHAnsi"/>
        </w:rPr>
        <w:t>L’opération réalisé est l’extraction d’une classe supérieure</w:t>
      </w:r>
    </w:p>
    <w:p w14:paraId="3856D5E4" w14:textId="76586E81" w:rsidR="00F739E2" w:rsidRDefault="00F739E2" w:rsidP="00F739E2">
      <w:pPr>
        <w:rPr>
          <w:rFonts w:eastAsiaTheme="minorHAnsi"/>
          <w:lang w:val="fr-FR"/>
        </w:rPr>
      </w:pPr>
    </w:p>
    <w:p w14:paraId="29FFBE37" w14:textId="41AA29E7" w:rsidR="00F739E2" w:rsidRDefault="00F739E2" w:rsidP="00F739E2">
      <w:pPr>
        <w:rPr>
          <w:rFonts w:eastAsiaTheme="minorHAnsi"/>
          <w:lang w:val="fr-FR"/>
        </w:rPr>
      </w:pPr>
    </w:p>
    <w:p w14:paraId="38165557" w14:textId="4BD4BCF4" w:rsidR="0036305E" w:rsidRDefault="0036305E" w:rsidP="00F739E2">
      <w:pPr>
        <w:rPr>
          <w:rFonts w:eastAsiaTheme="minorHAnsi"/>
          <w:lang w:val="fr-FR"/>
        </w:rPr>
      </w:pPr>
    </w:p>
    <w:p w14:paraId="3B61A805" w14:textId="2AF2E509" w:rsidR="0036305E" w:rsidRDefault="0036305E" w:rsidP="00F739E2">
      <w:pPr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lastRenderedPageBreak/>
        <w:drawing>
          <wp:anchor distT="0" distB="0" distL="114300" distR="114300" simplePos="0" relativeHeight="251661312" behindDoc="0" locked="0" layoutInCell="1" allowOverlap="1" wp14:anchorId="012367E8" wp14:editId="43495A98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4886325" cy="32670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/>
          <w:lang w:val="fr-FR"/>
        </w:rPr>
        <w:t xml:space="preserve">Nous avons choisi </w:t>
      </w:r>
      <w:proofErr w:type="spellStart"/>
      <w:r>
        <w:rPr>
          <w:rFonts w:eastAsiaTheme="minorHAnsi"/>
          <w:lang w:val="fr-FR"/>
        </w:rPr>
        <w:t>Extract</w:t>
      </w:r>
      <w:proofErr w:type="spellEnd"/>
      <w:r>
        <w:rPr>
          <w:rFonts w:eastAsiaTheme="minorHAnsi"/>
          <w:lang w:val="fr-FR"/>
        </w:rPr>
        <w:t xml:space="preserve"> </w:t>
      </w:r>
      <w:proofErr w:type="spellStart"/>
      <w:r>
        <w:rPr>
          <w:rFonts w:eastAsiaTheme="minorHAnsi"/>
          <w:lang w:val="fr-FR"/>
        </w:rPr>
        <w:t>SupperClass</w:t>
      </w:r>
      <w:proofErr w:type="spellEnd"/>
      <w:r>
        <w:rPr>
          <w:rFonts w:eastAsiaTheme="minorHAnsi"/>
          <w:lang w:val="fr-FR"/>
        </w:rPr>
        <w:t> :</w:t>
      </w:r>
    </w:p>
    <w:p w14:paraId="0081A764" w14:textId="2D0A468C" w:rsidR="0036305E" w:rsidRDefault="0036305E" w:rsidP="0036305E">
      <w:pPr>
        <w:rPr>
          <w:rFonts w:eastAsiaTheme="minorHAnsi"/>
          <w:lang w:val="fr-FR"/>
        </w:rPr>
      </w:pPr>
    </w:p>
    <w:p w14:paraId="7E41356F" w14:textId="26ABD597" w:rsidR="0036305E" w:rsidRDefault="0036305E" w:rsidP="0036305E">
      <w:pPr>
        <w:rPr>
          <w:rFonts w:eastAsiaTheme="minorHAnsi"/>
          <w:lang w:val="fr-FR"/>
        </w:rPr>
      </w:pPr>
    </w:p>
    <w:p w14:paraId="292DDBD9" w14:textId="5F57CD13" w:rsidR="0036305E" w:rsidRDefault="0036305E" w:rsidP="0036305E">
      <w:pPr>
        <w:rPr>
          <w:rFonts w:eastAsiaTheme="minorHAnsi"/>
          <w:lang w:val="fr-FR"/>
        </w:rPr>
      </w:pPr>
    </w:p>
    <w:p w14:paraId="4663496A" w14:textId="6A04367B" w:rsidR="0036305E" w:rsidRDefault="0036305E" w:rsidP="0036305E">
      <w:pPr>
        <w:rPr>
          <w:rFonts w:eastAsiaTheme="minorHAnsi"/>
          <w:lang w:val="fr-FR"/>
        </w:rPr>
      </w:pPr>
    </w:p>
    <w:p w14:paraId="3EAAF7C2" w14:textId="3FEF969B" w:rsidR="0036305E" w:rsidRDefault="0036305E" w:rsidP="0036305E">
      <w:pPr>
        <w:rPr>
          <w:rFonts w:eastAsiaTheme="minorHAnsi"/>
          <w:lang w:val="fr-FR"/>
        </w:rPr>
      </w:pPr>
    </w:p>
    <w:p w14:paraId="65719CEF" w14:textId="529E7ADA" w:rsidR="0036305E" w:rsidRDefault="0036305E" w:rsidP="0036305E">
      <w:pPr>
        <w:rPr>
          <w:rFonts w:eastAsiaTheme="minorHAnsi"/>
          <w:lang w:val="fr-FR"/>
        </w:rPr>
      </w:pPr>
    </w:p>
    <w:p w14:paraId="24DBEAF8" w14:textId="23D1E38B" w:rsidR="0036305E" w:rsidRDefault="0036305E" w:rsidP="0036305E">
      <w:pPr>
        <w:rPr>
          <w:rFonts w:eastAsiaTheme="minorHAnsi"/>
          <w:lang w:val="fr-FR"/>
        </w:rPr>
      </w:pPr>
    </w:p>
    <w:p w14:paraId="46130EDB" w14:textId="642DCCB6" w:rsidR="0036305E" w:rsidRDefault="0036305E" w:rsidP="0036305E">
      <w:pPr>
        <w:rPr>
          <w:rFonts w:eastAsiaTheme="minorHAnsi"/>
          <w:lang w:val="fr-FR"/>
        </w:rPr>
      </w:pPr>
    </w:p>
    <w:p w14:paraId="4C134433" w14:textId="1A2C2974" w:rsidR="0036305E" w:rsidRDefault="0036305E" w:rsidP="0036305E">
      <w:pPr>
        <w:rPr>
          <w:rFonts w:eastAsiaTheme="minorHAnsi"/>
          <w:lang w:val="fr-FR"/>
        </w:rPr>
      </w:pPr>
    </w:p>
    <w:p w14:paraId="2B3F0136" w14:textId="2B1E45B1" w:rsidR="0036305E" w:rsidRDefault="0036305E" w:rsidP="0036305E">
      <w:pPr>
        <w:rPr>
          <w:rFonts w:eastAsiaTheme="minorHAnsi"/>
          <w:lang w:val="fr-FR"/>
        </w:rPr>
      </w:pPr>
    </w:p>
    <w:p w14:paraId="2C038E44" w14:textId="2C5966F6" w:rsidR="0036305E" w:rsidRDefault="0036305E" w:rsidP="0036305E">
      <w:pPr>
        <w:ind w:firstLine="0"/>
        <w:rPr>
          <w:rFonts w:eastAsiaTheme="minorHAnsi"/>
          <w:lang w:val="fr-FR"/>
        </w:rPr>
      </w:pPr>
    </w:p>
    <w:p w14:paraId="7CCFB7A4" w14:textId="47C50B55" w:rsidR="0036305E" w:rsidRDefault="0036305E" w:rsidP="0036305E">
      <w:pPr>
        <w:ind w:firstLine="0"/>
        <w:rPr>
          <w:rFonts w:eastAsiaTheme="minorHAnsi"/>
          <w:lang w:val="fr-FR"/>
        </w:rPr>
      </w:pPr>
    </w:p>
    <w:p w14:paraId="6D50A659" w14:textId="4A0AA8CE" w:rsidR="0036305E" w:rsidRDefault="0036305E" w:rsidP="0036305E">
      <w:pPr>
        <w:ind w:firstLine="0"/>
        <w:rPr>
          <w:rFonts w:eastAsiaTheme="minorHAnsi"/>
          <w:lang w:val="fr-FR"/>
        </w:rPr>
      </w:pPr>
    </w:p>
    <w:p w14:paraId="15FAC613" w14:textId="4DFF1640" w:rsidR="0036305E" w:rsidRDefault="0036305E" w:rsidP="0036305E">
      <w:pPr>
        <w:ind w:firstLine="0"/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lastRenderedPageBreak/>
        <w:drawing>
          <wp:anchor distT="0" distB="0" distL="114300" distR="114300" simplePos="0" relativeHeight="251662336" behindDoc="0" locked="0" layoutInCell="1" allowOverlap="1" wp14:anchorId="76EDC980" wp14:editId="1F1A4613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4886325" cy="535305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/>
          <w:lang w:val="fr-FR"/>
        </w:rPr>
        <w:t xml:space="preserve">Configuration de la nouvelle classe supérieure : </w:t>
      </w:r>
    </w:p>
    <w:p w14:paraId="4E057CCD" w14:textId="43919F5C" w:rsidR="0036305E" w:rsidRPr="0036305E" w:rsidRDefault="0036305E" w:rsidP="0036305E">
      <w:pPr>
        <w:rPr>
          <w:rFonts w:eastAsiaTheme="minorHAnsi"/>
          <w:lang w:val="fr-FR"/>
        </w:rPr>
      </w:pPr>
    </w:p>
    <w:p w14:paraId="449B72EC" w14:textId="1A94B429" w:rsidR="0036305E" w:rsidRPr="0036305E" w:rsidRDefault="0036305E" w:rsidP="0036305E">
      <w:pPr>
        <w:rPr>
          <w:rFonts w:eastAsiaTheme="minorHAnsi"/>
          <w:lang w:val="fr-FR"/>
        </w:rPr>
      </w:pPr>
    </w:p>
    <w:p w14:paraId="55D03600" w14:textId="01C68FA2" w:rsidR="0036305E" w:rsidRDefault="0036305E" w:rsidP="0036305E">
      <w:pPr>
        <w:tabs>
          <w:tab w:val="left" w:pos="1245"/>
        </w:tabs>
        <w:rPr>
          <w:rFonts w:eastAsiaTheme="minorHAnsi"/>
          <w:lang w:val="fr-FR"/>
        </w:rPr>
      </w:pPr>
      <w:r>
        <w:rPr>
          <w:rFonts w:eastAsiaTheme="minorHAnsi"/>
          <w:lang w:val="fr-FR"/>
        </w:rPr>
        <w:tab/>
      </w:r>
    </w:p>
    <w:p w14:paraId="3980F1D3" w14:textId="22C9F96F" w:rsidR="0036305E" w:rsidRDefault="0036305E" w:rsidP="0036305E">
      <w:pPr>
        <w:tabs>
          <w:tab w:val="left" w:pos="1245"/>
        </w:tabs>
        <w:rPr>
          <w:rFonts w:eastAsiaTheme="minorHAnsi"/>
          <w:lang w:val="fr-FR"/>
        </w:rPr>
      </w:pPr>
    </w:p>
    <w:p w14:paraId="3972D045" w14:textId="04ACC2B5" w:rsidR="0036305E" w:rsidRDefault="0036305E" w:rsidP="0036305E">
      <w:pPr>
        <w:tabs>
          <w:tab w:val="left" w:pos="1245"/>
        </w:tabs>
        <w:rPr>
          <w:rFonts w:eastAsiaTheme="minorHAnsi"/>
          <w:lang w:val="fr-FR"/>
        </w:rPr>
      </w:pPr>
    </w:p>
    <w:p w14:paraId="72B652D9" w14:textId="2E4C87EB" w:rsidR="0036305E" w:rsidRPr="0036305E" w:rsidRDefault="0036305E" w:rsidP="0036305E">
      <w:pPr>
        <w:tabs>
          <w:tab w:val="left" w:pos="1245"/>
        </w:tabs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lastRenderedPageBreak/>
        <w:drawing>
          <wp:anchor distT="0" distB="0" distL="114300" distR="114300" simplePos="0" relativeHeight="251663360" behindDoc="0" locked="0" layoutInCell="1" allowOverlap="1" wp14:anchorId="4C819B6E" wp14:editId="252AF898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886325" cy="32766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/>
          <w:lang w:val="fr-FR"/>
        </w:rPr>
        <w:t xml:space="preserve">Voici </w:t>
      </w:r>
      <w:r w:rsidR="009766F4">
        <w:rPr>
          <w:rFonts w:eastAsiaTheme="minorHAnsi"/>
          <w:lang w:val="fr-FR"/>
        </w:rPr>
        <w:t>la classe générée</w:t>
      </w:r>
      <w:r>
        <w:rPr>
          <w:rFonts w:eastAsiaTheme="minorHAnsi"/>
          <w:lang w:val="fr-FR"/>
        </w:rPr>
        <w:t> :</w:t>
      </w:r>
    </w:p>
    <w:p w14:paraId="3B65EDC2" w14:textId="505F0038" w:rsidR="0036305E" w:rsidRPr="0036305E" w:rsidRDefault="0036305E" w:rsidP="0036305E">
      <w:pPr>
        <w:rPr>
          <w:rFonts w:eastAsiaTheme="minorHAnsi"/>
          <w:lang w:val="fr-FR"/>
        </w:rPr>
      </w:pPr>
    </w:p>
    <w:p w14:paraId="67984EE4" w14:textId="5F96FBE2" w:rsidR="0036305E" w:rsidRPr="0036305E" w:rsidRDefault="0036305E" w:rsidP="0036305E">
      <w:pPr>
        <w:rPr>
          <w:rFonts w:eastAsiaTheme="minorHAnsi"/>
          <w:lang w:val="fr-FR"/>
        </w:rPr>
      </w:pPr>
      <w:r>
        <w:rPr>
          <w:rFonts w:eastAsiaTheme="minorHAnsi"/>
          <w:lang w:val="fr-FR"/>
        </w:rPr>
        <w:t xml:space="preserve">Et </w:t>
      </w:r>
      <w:r w:rsidR="009766F4">
        <w:rPr>
          <w:rFonts w:eastAsiaTheme="minorHAnsi"/>
          <w:lang w:val="fr-FR"/>
        </w:rPr>
        <w:t xml:space="preserve">la </w:t>
      </w:r>
      <w:r>
        <w:rPr>
          <w:rFonts w:eastAsiaTheme="minorHAnsi"/>
          <w:lang w:val="fr-FR"/>
        </w:rPr>
        <w:t>classe </w:t>
      </w:r>
      <w:proofErr w:type="spellStart"/>
      <w:proofErr w:type="gramStart"/>
      <w:r w:rsidR="009766F4">
        <w:rPr>
          <w:rFonts w:eastAsiaTheme="minorHAnsi"/>
          <w:lang w:val="fr-FR"/>
        </w:rPr>
        <w:t>PizzaSea</w:t>
      </w:r>
      <w:proofErr w:type="spellEnd"/>
      <w:r>
        <w:rPr>
          <w:rFonts w:eastAsiaTheme="minorHAnsi"/>
          <w:lang w:val="fr-FR"/>
        </w:rPr>
        <w:t>:</w:t>
      </w:r>
      <w:proofErr w:type="gramEnd"/>
    </w:p>
    <w:p w14:paraId="71AD5064" w14:textId="2F87CFC0" w:rsidR="0036305E" w:rsidRPr="0036305E" w:rsidRDefault="0036305E" w:rsidP="0036305E">
      <w:pPr>
        <w:rPr>
          <w:rFonts w:eastAsiaTheme="minorHAnsi"/>
          <w:lang w:val="fr-FR"/>
        </w:rPr>
      </w:pPr>
    </w:p>
    <w:p w14:paraId="001F976F" w14:textId="2BB6E1AE" w:rsidR="0036305E" w:rsidRPr="0036305E" w:rsidRDefault="0036305E" w:rsidP="0036305E">
      <w:pPr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drawing>
          <wp:anchor distT="0" distB="0" distL="114300" distR="114300" simplePos="0" relativeHeight="251664384" behindDoc="0" locked="0" layoutInCell="1" allowOverlap="1" wp14:anchorId="35F1001F" wp14:editId="3A6B8F44">
            <wp:simplePos x="0" y="0"/>
            <wp:positionH relativeFrom="margin">
              <wp:align>center</wp:align>
            </wp:positionH>
            <wp:positionV relativeFrom="paragraph">
              <wp:posOffset>20955</wp:posOffset>
            </wp:positionV>
            <wp:extent cx="3943350" cy="16573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FC172B" w14:textId="5911C8B3" w:rsidR="0036305E" w:rsidRPr="0036305E" w:rsidRDefault="0036305E" w:rsidP="0036305E">
      <w:pPr>
        <w:rPr>
          <w:rFonts w:eastAsiaTheme="minorHAnsi"/>
          <w:lang w:val="fr-FR"/>
        </w:rPr>
      </w:pPr>
    </w:p>
    <w:p w14:paraId="1A4D7371" w14:textId="2852658F" w:rsidR="0036305E" w:rsidRPr="0036305E" w:rsidRDefault="0036305E" w:rsidP="0036305E">
      <w:pPr>
        <w:rPr>
          <w:rFonts w:eastAsiaTheme="minorHAnsi"/>
          <w:lang w:val="fr-FR"/>
        </w:rPr>
      </w:pPr>
    </w:p>
    <w:p w14:paraId="7C0ED891" w14:textId="609726AA" w:rsidR="0036305E" w:rsidRPr="0036305E" w:rsidRDefault="0036305E" w:rsidP="0036305E">
      <w:pPr>
        <w:rPr>
          <w:rFonts w:eastAsiaTheme="minorHAnsi"/>
          <w:lang w:val="fr-FR"/>
        </w:rPr>
      </w:pPr>
    </w:p>
    <w:p w14:paraId="21B3287E" w14:textId="7125305A" w:rsidR="0036305E" w:rsidRPr="0036305E" w:rsidRDefault="0036305E" w:rsidP="0036305E">
      <w:pPr>
        <w:rPr>
          <w:rFonts w:eastAsiaTheme="minorHAnsi"/>
          <w:lang w:val="fr-FR"/>
        </w:rPr>
      </w:pPr>
    </w:p>
    <w:p w14:paraId="3ABCF0F2" w14:textId="7D743E50" w:rsidR="0036305E" w:rsidRPr="0036305E" w:rsidRDefault="0036305E" w:rsidP="0036305E">
      <w:pPr>
        <w:rPr>
          <w:rFonts w:eastAsiaTheme="minorHAnsi"/>
          <w:lang w:val="fr-FR"/>
        </w:rPr>
      </w:pPr>
    </w:p>
    <w:p w14:paraId="6F87916C" w14:textId="3EE2E0EF" w:rsidR="0036305E" w:rsidRPr="0036305E" w:rsidRDefault="0036305E" w:rsidP="0036305E">
      <w:pPr>
        <w:rPr>
          <w:rFonts w:eastAsiaTheme="minorHAnsi"/>
          <w:lang w:val="fr-FR"/>
        </w:rPr>
      </w:pPr>
    </w:p>
    <w:p w14:paraId="20DBFEAD" w14:textId="32C6021F" w:rsidR="0036305E" w:rsidRPr="0036305E" w:rsidRDefault="0036305E" w:rsidP="0036305E">
      <w:pPr>
        <w:rPr>
          <w:rFonts w:eastAsiaTheme="minorHAnsi"/>
          <w:lang w:val="fr-FR"/>
        </w:rPr>
      </w:pPr>
    </w:p>
    <w:p w14:paraId="714C3FD7" w14:textId="4D5C7001" w:rsidR="0036305E" w:rsidRDefault="005D14DE" w:rsidP="005D14DE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Le </w:t>
      </w:r>
      <w:proofErr w:type="spellStart"/>
      <w:r>
        <w:rPr>
          <w:rFonts w:eastAsiaTheme="minorHAnsi"/>
        </w:rPr>
        <w:t>refactoring</w:t>
      </w:r>
      <w:proofErr w:type="spellEnd"/>
      <w:r>
        <w:rPr>
          <w:rFonts w:eastAsiaTheme="minorHAnsi"/>
        </w:rPr>
        <w:t xml:space="preserve"> sous </w:t>
      </w:r>
      <w:proofErr w:type="spellStart"/>
      <w:r w:rsidR="0080589E" w:rsidRPr="0080589E">
        <w:rPr>
          <w:rFonts w:eastAsiaTheme="minorHAnsi"/>
        </w:rPr>
        <w:t>Intellij</w:t>
      </w:r>
      <w:proofErr w:type="spellEnd"/>
      <w:r w:rsidR="0080589E" w:rsidRPr="0080589E">
        <w:rPr>
          <w:rFonts w:eastAsiaTheme="minorHAnsi"/>
        </w:rPr>
        <w:t xml:space="preserve"> </w:t>
      </w:r>
      <w:r>
        <w:rPr>
          <w:rFonts w:eastAsiaTheme="minorHAnsi"/>
        </w:rPr>
        <w:t xml:space="preserve">est bien réalisée, et le programme de test marche directement sans modification.  </w:t>
      </w:r>
    </w:p>
    <w:p w14:paraId="0B0558D3" w14:textId="066D8849" w:rsidR="005D14DE" w:rsidRDefault="0080589E" w:rsidP="0080589E">
      <w:pPr>
        <w:pStyle w:val="Heading1"/>
        <w:rPr>
          <w:rFonts w:eastAsiaTheme="minorHAnsi"/>
        </w:rPr>
      </w:pPr>
      <w:proofErr w:type="spellStart"/>
      <w:r w:rsidRPr="0080589E">
        <w:rPr>
          <w:rFonts w:eastAsiaTheme="minorHAnsi"/>
        </w:rPr>
        <w:lastRenderedPageBreak/>
        <w:t>Deuxième</w:t>
      </w:r>
      <w:proofErr w:type="spellEnd"/>
      <w:r>
        <w:rPr>
          <w:rFonts w:eastAsiaTheme="minorHAnsi"/>
        </w:rPr>
        <w:t xml:space="preserve"> programme</w:t>
      </w:r>
    </w:p>
    <w:p w14:paraId="3C7BD685" w14:textId="0F856E98" w:rsidR="0080589E" w:rsidRDefault="0031167E" w:rsidP="0080589E">
      <w:pPr>
        <w:pStyle w:val="NoSpacing"/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simplePos="0" relativeHeight="251665408" behindDoc="0" locked="0" layoutInCell="1" allowOverlap="1" wp14:anchorId="674FE940" wp14:editId="473D2A6B">
            <wp:simplePos x="0" y="0"/>
            <wp:positionH relativeFrom="margin">
              <wp:align>center</wp:align>
            </wp:positionH>
            <wp:positionV relativeFrom="paragraph">
              <wp:posOffset>1085850</wp:posOffset>
            </wp:positionV>
            <wp:extent cx="4057650" cy="221932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89E">
        <w:rPr>
          <w:rFonts w:eastAsiaTheme="minorHAnsi"/>
        </w:rPr>
        <w:t xml:space="preserve">Nous avons </w:t>
      </w:r>
      <w:r w:rsidR="0080589E" w:rsidRPr="0080589E">
        <w:rPr>
          <w:rFonts w:eastAsiaTheme="minorHAnsi"/>
        </w:rPr>
        <w:t>une sous-classe n'utilise que certaines méthodes et propriétés héritées de ses parents. Les méthodes inutiles peuvent simplement devenir inutilisées ou être redéfinies et générer des exceptions.</w:t>
      </w:r>
    </w:p>
    <w:p w14:paraId="275D78F1" w14:textId="5B636779" w:rsidR="0080589E" w:rsidRPr="0080589E" w:rsidRDefault="0080589E" w:rsidP="0031167E">
      <w:pPr>
        <w:pStyle w:val="NoSpacing"/>
        <w:numPr>
          <w:ilvl w:val="0"/>
          <w:numId w:val="0"/>
        </w:numPr>
        <w:rPr>
          <w:rFonts w:eastAsiaTheme="minorHAnsi"/>
        </w:rPr>
      </w:pPr>
    </w:p>
    <w:p w14:paraId="543AAA91" w14:textId="0001BE6D" w:rsidR="0080589E" w:rsidRPr="0080589E" w:rsidRDefault="0080589E" w:rsidP="0080589E">
      <w:pPr>
        <w:pStyle w:val="Firstparagraph"/>
        <w:rPr>
          <w:rFonts w:eastAsiaTheme="minorHAnsi"/>
          <w:lang w:val="fr-FR"/>
        </w:rPr>
      </w:pPr>
      <w:r w:rsidRPr="0080589E">
        <w:rPr>
          <w:rFonts w:eastAsiaTheme="minorHAnsi"/>
          <w:lang w:val="fr-FR"/>
        </w:rPr>
        <w:t>La superclasse</w:t>
      </w:r>
      <w:r>
        <w:rPr>
          <w:rFonts w:eastAsiaTheme="minorHAnsi"/>
          <w:lang w:val="fr-FR"/>
        </w:rPr>
        <w:t xml:space="preserve"> Animal</w:t>
      </w:r>
      <w:r w:rsidRPr="0080589E">
        <w:rPr>
          <w:rFonts w:eastAsiaTheme="minorHAnsi"/>
          <w:lang w:val="fr-FR"/>
        </w:rPr>
        <w:t xml:space="preserve"> et la sous-classe </w:t>
      </w:r>
      <w:r>
        <w:rPr>
          <w:rFonts w:eastAsiaTheme="minorHAnsi"/>
          <w:lang w:val="fr-FR"/>
        </w:rPr>
        <w:t xml:space="preserve">Chair </w:t>
      </w:r>
      <w:r w:rsidRPr="0080589E">
        <w:rPr>
          <w:rFonts w:eastAsiaTheme="minorHAnsi"/>
          <w:lang w:val="fr-FR"/>
        </w:rPr>
        <w:t>sont complètement différentes.</w:t>
      </w:r>
    </w:p>
    <w:p w14:paraId="71FCCE72" w14:textId="0B32883F" w:rsidR="0036305E" w:rsidRDefault="0036305E" w:rsidP="0036305E">
      <w:pPr>
        <w:rPr>
          <w:rFonts w:eastAsiaTheme="minorHAnsi"/>
          <w:lang w:val="fr-FR"/>
        </w:rPr>
      </w:pPr>
    </w:p>
    <w:p w14:paraId="0B1819B3" w14:textId="6501580D" w:rsidR="0080589E" w:rsidRDefault="0031167E" w:rsidP="0031167E">
      <w:pPr>
        <w:pStyle w:val="NoSpacing"/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simplePos="0" relativeHeight="251674624" behindDoc="0" locked="0" layoutInCell="1" allowOverlap="1" wp14:anchorId="034FB90C" wp14:editId="7F9BD4AB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3749675" cy="1771650"/>
            <wp:effectExtent l="0" t="0" r="317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/>
        </w:rPr>
        <w:t xml:space="preserve">Résultat attendu après le </w:t>
      </w:r>
      <w:proofErr w:type="spellStart"/>
      <w:r>
        <w:rPr>
          <w:rFonts w:eastAsiaTheme="minorHAnsi"/>
        </w:rPr>
        <w:t>refactorign</w:t>
      </w:r>
      <w:proofErr w:type="spellEnd"/>
    </w:p>
    <w:p w14:paraId="029F137D" w14:textId="487C5623" w:rsidR="0031167E" w:rsidRDefault="0031167E" w:rsidP="0031167E">
      <w:pPr>
        <w:pStyle w:val="NoSpacing"/>
        <w:numPr>
          <w:ilvl w:val="0"/>
          <w:numId w:val="0"/>
        </w:numPr>
        <w:ind w:left="1060"/>
        <w:rPr>
          <w:rFonts w:eastAsiaTheme="minorHAnsi"/>
        </w:rPr>
      </w:pPr>
    </w:p>
    <w:p w14:paraId="7C256806" w14:textId="4214BBCB" w:rsidR="0080589E" w:rsidRDefault="0080589E" w:rsidP="0036305E">
      <w:pPr>
        <w:rPr>
          <w:rFonts w:eastAsiaTheme="minorHAnsi"/>
          <w:lang w:val="fr-FR"/>
        </w:rPr>
      </w:pPr>
    </w:p>
    <w:p w14:paraId="30754046" w14:textId="1D2F9BFE" w:rsidR="0080589E" w:rsidRDefault="0080589E" w:rsidP="0036305E">
      <w:pPr>
        <w:rPr>
          <w:rFonts w:eastAsiaTheme="minorHAnsi"/>
          <w:lang w:val="fr-FR"/>
        </w:rPr>
      </w:pPr>
    </w:p>
    <w:p w14:paraId="46801B97" w14:textId="3BAF5229" w:rsidR="0080589E" w:rsidRDefault="0080589E" w:rsidP="0036305E">
      <w:pPr>
        <w:rPr>
          <w:rFonts w:eastAsiaTheme="minorHAnsi"/>
          <w:lang w:val="fr-FR"/>
        </w:rPr>
      </w:pPr>
    </w:p>
    <w:p w14:paraId="4FEFD4B9" w14:textId="3EC09147" w:rsidR="0080589E" w:rsidRDefault="0080589E" w:rsidP="0036305E">
      <w:pPr>
        <w:rPr>
          <w:rFonts w:eastAsiaTheme="minorHAnsi"/>
          <w:lang w:val="fr-FR"/>
        </w:rPr>
      </w:pPr>
    </w:p>
    <w:p w14:paraId="7C9222FC" w14:textId="77777777" w:rsidR="0080589E" w:rsidRPr="0036305E" w:rsidRDefault="0080589E" w:rsidP="0036305E">
      <w:pPr>
        <w:rPr>
          <w:rFonts w:eastAsiaTheme="minorHAnsi"/>
          <w:lang w:val="fr-FR"/>
        </w:rPr>
      </w:pPr>
    </w:p>
    <w:p w14:paraId="3F541A49" w14:textId="2D719EE7" w:rsidR="0036305E" w:rsidRDefault="0080589E" w:rsidP="0036305E">
      <w:pPr>
        <w:rPr>
          <w:rFonts w:eastAsiaTheme="minorHAnsi"/>
          <w:lang w:val="fr-FR"/>
        </w:rPr>
      </w:pPr>
      <w:r>
        <w:rPr>
          <w:rFonts w:eastAsiaTheme="minorHAnsi"/>
          <w:lang w:val="fr-FR"/>
        </w:rPr>
        <w:t>La classe Animal :</w:t>
      </w:r>
    </w:p>
    <w:p w14:paraId="7F93D7DD" w14:textId="00C176DC" w:rsidR="0080589E" w:rsidRPr="0036305E" w:rsidRDefault="008D6219" w:rsidP="0036305E">
      <w:pPr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lastRenderedPageBreak/>
        <w:drawing>
          <wp:anchor distT="0" distB="0" distL="114300" distR="114300" simplePos="0" relativeHeight="251666432" behindDoc="0" locked="0" layoutInCell="1" allowOverlap="1" wp14:anchorId="60F8A9CD" wp14:editId="36331596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4886325" cy="2676525"/>
            <wp:effectExtent l="0" t="0" r="952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041D78" w14:textId="3A338E99" w:rsidR="0036305E" w:rsidRDefault="008D6219" w:rsidP="0036305E">
      <w:pPr>
        <w:rPr>
          <w:rFonts w:eastAsiaTheme="minorHAnsi"/>
          <w:lang w:val="fr-FR"/>
        </w:rPr>
      </w:pPr>
      <w:r>
        <w:rPr>
          <w:rFonts w:eastAsiaTheme="minorHAnsi"/>
          <w:lang w:val="fr-FR"/>
        </w:rPr>
        <w:t>La classe Chair :</w:t>
      </w:r>
    </w:p>
    <w:p w14:paraId="0DB954F3" w14:textId="02E77E6D" w:rsidR="008D6219" w:rsidRPr="0036305E" w:rsidRDefault="008D6219" w:rsidP="0036305E">
      <w:pPr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drawing>
          <wp:inline distT="0" distB="0" distL="0" distR="0" wp14:anchorId="03452ACA" wp14:editId="64E14F1D">
            <wp:extent cx="4886325" cy="1228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1652" w14:textId="7142AE71" w:rsidR="0036305E" w:rsidRPr="0036305E" w:rsidRDefault="0036305E" w:rsidP="0036305E">
      <w:pPr>
        <w:rPr>
          <w:rFonts w:eastAsiaTheme="minorHAnsi"/>
          <w:lang w:val="fr-FR"/>
        </w:rPr>
      </w:pPr>
    </w:p>
    <w:p w14:paraId="6AC12F5C" w14:textId="55C7007E" w:rsidR="0036305E" w:rsidRDefault="008D6219" w:rsidP="008D6219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Nous avons choisi </w:t>
      </w:r>
      <w:proofErr w:type="spellStart"/>
      <w:r>
        <w:rPr>
          <w:rFonts w:eastAsiaTheme="minorHAnsi"/>
        </w:rPr>
        <w:t>Extract</w:t>
      </w:r>
      <w:proofErr w:type="spellEnd"/>
      <w:r>
        <w:rPr>
          <w:rFonts w:eastAsiaTheme="minorHAnsi"/>
        </w:rPr>
        <w:t xml:space="preserve"> </w:t>
      </w:r>
      <w:proofErr w:type="spellStart"/>
      <w:r>
        <w:rPr>
          <w:rFonts w:eastAsiaTheme="minorHAnsi"/>
        </w:rPr>
        <w:t>delegate</w:t>
      </w:r>
      <w:proofErr w:type="spellEnd"/>
    </w:p>
    <w:p w14:paraId="283EFD3D" w14:textId="64FBF540" w:rsidR="008D6219" w:rsidRPr="0036305E" w:rsidRDefault="008D6219" w:rsidP="008D6219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6E958920" w14:textId="66F26942" w:rsidR="0036305E" w:rsidRDefault="0036305E" w:rsidP="0036305E">
      <w:pPr>
        <w:rPr>
          <w:rFonts w:eastAsiaTheme="minorHAnsi"/>
          <w:lang w:val="fr-FR"/>
        </w:rPr>
      </w:pPr>
    </w:p>
    <w:p w14:paraId="7CBCF578" w14:textId="312656F8" w:rsidR="00E8114C" w:rsidRDefault="00E8114C" w:rsidP="0036305E">
      <w:pPr>
        <w:rPr>
          <w:rFonts w:eastAsiaTheme="minorHAnsi"/>
          <w:lang w:val="fr-FR"/>
        </w:rPr>
      </w:pPr>
    </w:p>
    <w:p w14:paraId="26E33A4B" w14:textId="76400CAF" w:rsidR="00E8114C" w:rsidRDefault="00E8114C" w:rsidP="0036305E">
      <w:pPr>
        <w:rPr>
          <w:rFonts w:eastAsiaTheme="minorHAnsi"/>
          <w:lang w:val="fr-FR"/>
        </w:rPr>
      </w:pPr>
    </w:p>
    <w:p w14:paraId="123393AF" w14:textId="5FB548A9" w:rsidR="00E8114C" w:rsidRDefault="00E8114C" w:rsidP="0036305E">
      <w:pPr>
        <w:rPr>
          <w:rFonts w:eastAsiaTheme="minorHAnsi"/>
          <w:lang w:val="fr-FR"/>
        </w:rPr>
      </w:pPr>
    </w:p>
    <w:p w14:paraId="48B15C0D" w14:textId="572544B3" w:rsidR="00E8114C" w:rsidRDefault="00E8114C" w:rsidP="0036305E">
      <w:pPr>
        <w:rPr>
          <w:rFonts w:eastAsiaTheme="minorHAnsi"/>
          <w:lang w:val="fr-FR"/>
        </w:rPr>
      </w:pPr>
    </w:p>
    <w:p w14:paraId="4BC96908" w14:textId="08CF483A" w:rsidR="00E8114C" w:rsidRDefault="00E8114C" w:rsidP="0036305E">
      <w:pPr>
        <w:rPr>
          <w:rFonts w:eastAsiaTheme="minorHAnsi"/>
          <w:lang w:val="fr-FR"/>
        </w:rPr>
      </w:pPr>
    </w:p>
    <w:p w14:paraId="13129744" w14:textId="460E9F25" w:rsidR="00E8114C" w:rsidRDefault="00E8114C" w:rsidP="0036305E">
      <w:pPr>
        <w:rPr>
          <w:rFonts w:eastAsiaTheme="minorHAnsi"/>
          <w:lang w:val="fr-FR"/>
        </w:rPr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F4B6EA6" wp14:editId="4B1C3DE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86325" cy="305752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F16929" w14:textId="635FA5F3" w:rsidR="00E8114C" w:rsidRDefault="009766F4" w:rsidP="0036305E">
      <w:pPr>
        <w:rPr>
          <w:rFonts w:eastAsiaTheme="minorHAnsi"/>
          <w:lang w:val="fr-FR"/>
        </w:rPr>
      </w:pPr>
      <w:r>
        <w:rPr>
          <w:rFonts w:eastAsiaTheme="minorHAnsi"/>
          <w:lang w:val="fr-FR"/>
        </w:rPr>
        <w:t>Configuration de la nouvelle classe :</w:t>
      </w:r>
    </w:p>
    <w:p w14:paraId="545DAEC3" w14:textId="39FC16BF" w:rsidR="00E8114C" w:rsidRDefault="009766F4" w:rsidP="0036305E">
      <w:pPr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drawing>
          <wp:anchor distT="0" distB="0" distL="114300" distR="114300" simplePos="0" relativeHeight="251669504" behindDoc="0" locked="0" layoutInCell="1" allowOverlap="1" wp14:anchorId="27A009C2" wp14:editId="676E39F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59505" cy="340233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0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D97BE" w14:textId="4F9C9D40" w:rsidR="00E8114C" w:rsidRDefault="00E8114C" w:rsidP="0036305E">
      <w:pPr>
        <w:rPr>
          <w:rFonts w:eastAsiaTheme="minorHAnsi"/>
          <w:lang w:val="fr-FR"/>
        </w:rPr>
      </w:pPr>
    </w:p>
    <w:p w14:paraId="0674460C" w14:textId="35AFDBA1" w:rsidR="00E8114C" w:rsidRDefault="00E8114C" w:rsidP="0036305E">
      <w:pPr>
        <w:rPr>
          <w:rFonts w:eastAsiaTheme="minorHAnsi"/>
          <w:lang w:val="fr-FR"/>
        </w:rPr>
      </w:pPr>
    </w:p>
    <w:p w14:paraId="36897BD7" w14:textId="651D5FF1" w:rsidR="00E8114C" w:rsidRDefault="00E8114C" w:rsidP="0036305E">
      <w:pPr>
        <w:rPr>
          <w:rFonts w:eastAsiaTheme="minorHAnsi"/>
          <w:lang w:val="fr-FR"/>
        </w:rPr>
      </w:pPr>
    </w:p>
    <w:p w14:paraId="425DEF82" w14:textId="28BA25BF" w:rsidR="00E8114C" w:rsidRDefault="00E8114C" w:rsidP="0036305E">
      <w:pPr>
        <w:rPr>
          <w:rFonts w:eastAsiaTheme="minorHAnsi"/>
          <w:lang w:val="fr-FR"/>
        </w:rPr>
      </w:pPr>
    </w:p>
    <w:p w14:paraId="0846C9DC" w14:textId="48F2EA10" w:rsidR="00E8114C" w:rsidRDefault="00E8114C" w:rsidP="0036305E">
      <w:pPr>
        <w:rPr>
          <w:rFonts w:eastAsiaTheme="minorHAnsi"/>
          <w:lang w:val="fr-FR"/>
        </w:rPr>
      </w:pPr>
    </w:p>
    <w:p w14:paraId="7CE295A5" w14:textId="2D935AAA" w:rsidR="00E8114C" w:rsidRDefault="00E8114C" w:rsidP="0036305E">
      <w:pPr>
        <w:rPr>
          <w:rFonts w:eastAsiaTheme="minorHAnsi"/>
          <w:lang w:val="fr-FR"/>
        </w:rPr>
      </w:pPr>
    </w:p>
    <w:p w14:paraId="090A06E0" w14:textId="60B66E0E" w:rsidR="009766F4" w:rsidRDefault="009766F4" w:rsidP="0036305E">
      <w:pPr>
        <w:rPr>
          <w:rFonts w:eastAsiaTheme="minorHAnsi"/>
          <w:lang w:val="fr-FR"/>
        </w:rPr>
      </w:pPr>
    </w:p>
    <w:p w14:paraId="51A8EF25" w14:textId="58EB3309" w:rsidR="009766F4" w:rsidRDefault="009766F4" w:rsidP="0036305E">
      <w:pPr>
        <w:rPr>
          <w:rFonts w:eastAsiaTheme="minorHAnsi"/>
          <w:lang w:val="fr-FR"/>
        </w:rPr>
      </w:pPr>
    </w:p>
    <w:p w14:paraId="5211BCE1" w14:textId="0D87F110" w:rsidR="009766F4" w:rsidRDefault="009766F4" w:rsidP="0036305E">
      <w:pPr>
        <w:rPr>
          <w:rFonts w:eastAsiaTheme="minorHAnsi"/>
          <w:lang w:val="fr-FR"/>
        </w:rPr>
      </w:pPr>
    </w:p>
    <w:p w14:paraId="3337A6D0" w14:textId="790755A5" w:rsidR="009766F4" w:rsidRDefault="009766F4" w:rsidP="0036305E">
      <w:pPr>
        <w:rPr>
          <w:rFonts w:eastAsiaTheme="minorHAnsi"/>
          <w:lang w:val="fr-FR"/>
        </w:rPr>
      </w:pPr>
    </w:p>
    <w:p w14:paraId="296DA436" w14:textId="6E417C76" w:rsidR="009766F4" w:rsidRDefault="009766F4" w:rsidP="0036305E">
      <w:pPr>
        <w:rPr>
          <w:rFonts w:eastAsiaTheme="minorHAnsi"/>
          <w:lang w:val="fr-FR"/>
        </w:rPr>
      </w:pPr>
    </w:p>
    <w:p w14:paraId="1D67664C" w14:textId="22CC35DF" w:rsidR="009766F4" w:rsidRDefault="009766F4" w:rsidP="0036305E">
      <w:pPr>
        <w:rPr>
          <w:rFonts w:eastAsiaTheme="minorHAnsi"/>
          <w:lang w:val="fr-FR"/>
        </w:rPr>
      </w:pPr>
    </w:p>
    <w:p w14:paraId="768590A7" w14:textId="7D0B5272" w:rsidR="009766F4" w:rsidRPr="0036305E" w:rsidRDefault="009766F4" w:rsidP="009766F4">
      <w:pPr>
        <w:tabs>
          <w:tab w:val="left" w:pos="1245"/>
        </w:tabs>
        <w:rPr>
          <w:rFonts w:eastAsiaTheme="minorHAnsi"/>
          <w:lang w:val="fr-FR"/>
        </w:rPr>
      </w:pPr>
      <w:r>
        <w:rPr>
          <w:rFonts w:eastAsiaTheme="minorHAnsi"/>
          <w:lang w:val="fr-FR"/>
        </w:rPr>
        <w:t>Voici la classe générée :</w:t>
      </w:r>
    </w:p>
    <w:p w14:paraId="0F3B71B3" w14:textId="34C17DE3" w:rsidR="009766F4" w:rsidRDefault="009766F4" w:rsidP="0036305E">
      <w:pPr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lastRenderedPageBreak/>
        <w:drawing>
          <wp:anchor distT="0" distB="0" distL="114300" distR="114300" simplePos="0" relativeHeight="251670528" behindDoc="0" locked="0" layoutInCell="1" allowOverlap="1" wp14:anchorId="611EBAE0" wp14:editId="14FF4ECE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1924050" cy="16383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0741E8" w14:textId="52090876" w:rsidR="009766F4" w:rsidRPr="009766F4" w:rsidRDefault="009766F4" w:rsidP="009766F4">
      <w:pPr>
        <w:rPr>
          <w:rFonts w:eastAsiaTheme="minorHAnsi"/>
          <w:lang w:val="fr-FR"/>
        </w:rPr>
      </w:pPr>
    </w:p>
    <w:p w14:paraId="3F967966" w14:textId="0ABC126D" w:rsidR="009766F4" w:rsidRPr="009766F4" w:rsidRDefault="009766F4" w:rsidP="009766F4">
      <w:pPr>
        <w:rPr>
          <w:rFonts w:eastAsiaTheme="minorHAnsi"/>
          <w:lang w:val="fr-FR"/>
        </w:rPr>
      </w:pPr>
    </w:p>
    <w:p w14:paraId="6C1BA74D" w14:textId="7BEE2EA7" w:rsidR="009766F4" w:rsidRPr="009766F4" w:rsidRDefault="009766F4" w:rsidP="009766F4">
      <w:pPr>
        <w:rPr>
          <w:rFonts w:eastAsiaTheme="minorHAnsi"/>
          <w:lang w:val="fr-FR"/>
        </w:rPr>
      </w:pPr>
    </w:p>
    <w:p w14:paraId="7B80BC44" w14:textId="14C389CC" w:rsidR="009766F4" w:rsidRPr="009766F4" w:rsidRDefault="009766F4" w:rsidP="009766F4">
      <w:pPr>
        <w:rPr>
          <w:rFonts w:eastAsiaTheme="minorHAnsi"/>
          <w:lang w:val="fr-FR"/>
        </w:rPr>
      </w:pPr>
    </w:p>
    <w:p w14:paraId="2C8A0BC9" w14:textId="46F2EC18" w:rsidR="009766F4" w:rsidRDefault="009766F4" w:rsidP="009766F4">
      <w:pPr>
        <w:rPr>
          <w:rFonts w:eastAsiaTheme="minorHAnsi"/>
          <w:lang w:val="fr-FR"/>
        </w:rPr>
      </w:pPr>
    </w:p>
    <w:p w14:paraId="705838E5" w14:textId="038BA3C7" w:rsidR="009766F4" w:rsidRDefault="009766F4" w:rsidP="009766F4">
      <w:pPr>
        <w:rPr>
          <w:rFonts w:eastAsiaTheme="minorHAnsi"/>
          <w:lang w:val="fr-FR"/>
        </w:rPr>
      </w:pPr>
    </w:p>
    <w:p w14:paraId="1C82247C" w14:textId="4E6AACBE" w:rsidR="009766F4" w:rsidRPr="0036305E" w:rsidRDefault="009766F4" w:rsidP="009766F4">
      <w:pPr>
        <w:rPr>
          <w:rFonts w:eastAsiaTheme="minorHAnsi"/>
          <w:lang w:val="fr-FR"/>
        </w:rPr>
      </w:pPr>
      <w:r>
        <w:rPr>
          <w:rFonts w:eastAsiaTheme="minorHAnsi"/>
          <w:lang w:val="fr-FR"/>
        </w:rPr>
        <w:t>Et la classe Animal :</w:t>
      </w:r>
    </w:p>
    <w:p w14:paraId="1F16C311" w14:textId="404D2114" w:rsidR="009766F4" w:rsidRDefault="009766F4" w:rsidP="009766F4">
      <w:pPr>
        <w:tabs>
          <w:tab w:val="left" w:pos="2130"/>
        </w:tabs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drawing>
          <wp:anchor distT="0" distB="0" distL="114300" distR="114300" simplePos="0" relativeHeight="251671552" behindDoc="0" locked="0" layoutInCell="1" allowOverlap="1" wp14:anchorId="40F6A2B7" wp14:editId="50D3D769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886325" cy="225742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AC1F2" w14:textId="23EF729B" w:rsidR="009766F4" w:rsidRDefault="009766F4" w:rsidP="009766F4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Apres nous avons choisi </w:t>
      </w:r>
      <w:proofErr w:type="spellStart"/>
      <w:r w:rsidR="008C5323">
        <w:rPr>
          <w:rFonts w:eastAsiaTheme="minorHAnsi"/>
        </w:rPr>
        <w:t>Inline</w:t>
      </w:r>
      <w:proofErr w:type="spellEnd"/>
      <w:r w:rsidR="008C5323">
        <w:rPr>
          <w:rFonts w:eastAsiaTheme="minorHAnsi"/>
        </w:rPr>
        <w:t xml:space="preserve"> Super Class pour la classe Chair</w:t>
      </w:r>
    </w:p>
    <w:p w14:paraId="340C7981" w14:textId="75CCB90F" w:rsidR="008C5323" w:rsidRDefault="008C5323" w:rsidP="008C5323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  <w:r>
        <w:rPr>
          <w:rFonts w:eastAsiaTheme="minorHAns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2146CD7" wp14:editId="1C370A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86325" cy="308610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7A580E" w14:textId="04122450" w:rsidR="008C5323" w:rsidRDefault="008C5323" w:rsidP="008C5323">
      <w:pPr>
        <w:pStyle w:val="NoSpacing"/>
        <w:numPr>
          <w:ilvl w:val="0"/>
          <w:numId w:val="0"/>
        </w:numPr>
        <w:rPr>
          <w:rFonts w:eastAsiaTheme="minorHAnsi"/>
        </w:rPr>
      </w:pPr>
    </w:p>
    <w:p w14:paraId="4707C4B0" w14:textId="33B50600" w:rsidR="008C5323" w:rsidRDefault="008C5323" w:rsidP="008C5323">
      <w:pPr>
        <w:pStyle w:val="NoSpacing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simplePos="0" relativeHeight="251673600" behindDoc="0" locked="0" layoutInCell="1" allowOverlap="1" wp14:anchorId="40DEE660" wp14:editId="76584B4C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4886325" cy="20764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HAnsi"/>
        </w:rPr>
        <w:t>La classe Chair après cette opération :</w:t>
      </w:r>
    </w:p>
    <w:p w14:paraId="4D48F4AC" w14:textId="344DA56F" w:rsidR="008C5323" w:rsidRDefault="008C5323" w:rsidP="008C5323">
      <w:pPr>
        <w:pStyle w:val="NoSpacing"/>
        <w:numPr>
          <w:ilvl w:val="0"/>
          <w:numId w:val="0"/>
        </w:numPr>
        <w:rPr>
          <w:rFonts w:eastAsiaTheme="minorHAnsi"/>
        </w:rPr>
      </w:pPr>
    </w:p>
    <w:p w14:paraId="21D072DC" w14:textId="1663B9C8" w:rsidR="008C5323" w:rsidRDefault="008C5323" w:rsidP="008C5323">
      <w:pPr>
        <w:tabs>
          <w:tab w:val="left" w:pos="1350"/>
        </w:tabs>
        <w:rPr>
          <w:rFonts w:eastAsiaTheme="minorHAnsi"/>
          <w:lang w:val="fr-FR"/>
        </w:rPr>
      </w:pPr>
      <w:r>
        <w:rPr>
          <w:rFonts w:eastAsiaTheme="minorHAnsi"/>
          <w:lang w:val="fr-FR"/>
        </w:rPr>
        <w:tab/>
      </w:r>
    </w:p>
    <w:p w14:paraId="0ADADD17" w14:textId="09606E03" w:rsidR="008C5323" w:rsidRDefault="008C5323" w:rsidP="008C5323">
      <w:pPr>
        <w:tabs>
          <w:tab w:val="left" w:pos="1350"/>
        </w:tabs>
        <w:rPr>
          <w:rFonts w:eastAsiaTheme="minorHAnsi"/>
          <w:lang w:val="fr-FR"/>
        </w:rPr>
      </w:pPr>
    </w:p>
    <w:p w14:paraId="53691479" w14:textId="01434652" w:rsidR="008C5323" w:rsidRDefault="008C5323" w:rsidP="008C5323">
      <w:pPr>
        <w:tabs>
          <w:tab w:val="left" w:pos="1350"/>
        </w:tabs>
        <w:rPr>
          <w:rFonts w:eastAsiaTheme="minorHAnsi"/>
          <w:lang w:val="fr-FR"/>
        </w:rPr>
      </w:pPr>
    </w:p>
    <w:p w14:paraId="0CED5B89" w14:textId="4D5E5571" w:rsidR="008C5323" w:rsidRDefault="0031167E" w:rsidP="008C5323">
      <w:pPr>
        <w:pStyle w:val="NoSpacing"/>
        <w:rPr>
          <w:rFonts w:eastAsiaTheme="minorHAnsi"/>
        </w:rPr>
      </w:pPr>
      <w:r>
        <w:rPr>
          <w:rFonts w:eastAsiaTheme="minorHAnsi"/>
        </w:rPr>
        <w:lastRenderedPageBreak/>
        <w:t xml:space="preserve">Apres nous avons choisi Safe </w:t>
      </w:r>
      <w:proofErr w:type="spellStart"/>
      <w:r>
        <w:rPr>
          <w:rFonts w:eastAsiaTheme="minorHAnsi"/>
        </w:rPr>
        <w:t>Delete</w:t>
      </w:r>
      <w:proofErr w:type="spellEnd"/>
      <w:r>
        <w:rPr>
          <w:rFonts w:eastAsiaTheme="minorHAnsi"/>
        </w:rPr>
        <w:t xml:space="preserve"> pour deux propriétés inutiles</w:t>
      </w:r>
      <w:r>
        <w:rPr>
          <w:rFonts w:eastAsiaTheme="minorHAnsi"/>
          <w:noProof/>
        </w:rPr>
        <w:drawing>
          <wp:anchor distT="0" distB="0" distL="114300" distR="114300" simplePos="0" relativeHeight="251675648" behindDoc="0" locked="0" layoutInCell="1" allowOverlap="1" wp14:anchorId="2A7F7C05" wp14:editId="1863CE15">
            <wp:simplePos x="0" y="0"/>
            <wp:positionH relativeFrom="margin">
              <wp:align>center</wp:align>
            </wp:positionH>
            <wp:positionV relativeFrom="paragraph">
              <wp:posOffset>548640</wp:posOffset>
            </wp:positionV>
            <wp:extent cx="4886325" cy="304800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HAnsi"/>
        </w:rPr>
        <w:t xml:space="preserve"> </w:t>
      </w:r>
    </w:p>
    <w:p w14:paraId="5BAF7094" w14:textId="4F3B775E" w:rsidR="0031167E" w:rsidRDefault="0031167E" w:rsidP="0031167E">
      <w:pPr>
        <w:pStyle w:val="NoSpacing"/>
        <w:numPr>
          <w:ilvl w:val="0"/>
          <w:numId w:val="0"/>
        </w:numPr>
        <w:ind w:left="1060"/>
        <w:rPr>
          <w:rFonts w:eastAsiaTheme="minorHAnsi"/>
        </w:rPr>
      </w:pPr>
    </w:p>
    <w:p w14:paraId="50EE850A" w14:textId="1F28A41B" w:rsidR="00A74C50" w:rsidRDefault="00A74C50" w:rsidP="00A74C50">
      <w:pPr>
        <w:ind w:firstLine="0"/>
        <w:rPr>
          <w:rFonts w:eastAsiaTheme="minorHAnsi"/>
          <w:lang w:val="fr-FR"/>
        </w:rPr>
      </w:pPr>
      <w:r>
        <w:rPr>
          <w:rFonts w:eastAsiaTheme="minorHAnsi"/>
          <w:lang w:val="fr-FR"/>
        </w:rPr>
        <w:t>Voici la classe Chair après cette opération :</w:t>
      </w:r>
    </w:p>
    <w:p w14:paraId="26C5BAFF" w14:textId="43D0D8FE" w:rsidR="00A74C50" w:rsidRDefault="00A74C50" w:rsidP="00A74C50">
      <w:pPr>
        <w:ind w:firstLine="0"/>
        <w:rPr>
          <w:rFonts w:eastAsiaTheme="minorHAnsi"/>
          <w:lang w:val="fr-FR"/>
        </w:rPr>
      </w:pPr>
      <w:r>
        <w:rPr>
          <w:rFonts w:eastAsiaTheme="minorHAnsi"/>
          <w:noProof/>
          <w:lang w:val="fr-FR"/>
        </w:rPr>
        <w:drawing>
          <wp:anchor distT="0" distB="0" distL="114300" distR="114300" simplePos="0" relativeHeight="251676672" behindDoc="0" locked="0" layoutInCell="1" allowOverlap="1" wp14:anchorId="323B803B" wp14:editId="3C7C7DCE">
            <wp:simplePos x="0" y="0"/>
            <wp:positionH relativeFrom="margin">
              <wp:posOffset>-1905</wp:posOffset>
            </wp:positionH>
            <wp:positionV relativeFrom="paragraph">
              <wp:posOffset>3810</wp:posOffset>
            </wp:positionV>
            <wp:extent cx="4886325" cy="15811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216D21" w14:textId="696FE779" w:rsidR="00A74C50" w:rsidRDefault="00A74C50" w:rsidP="00A74C50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Le </w:t>
      </w:r>
      <w:proofErr w:type="spellStart"/>
      <w:r>
        <w:rPr>
          <w:rFonts w:eastAsiaTheme="minorHAnsi"/>
        </w:rPr>
        <w:t>refactoring</w:t>
      </w:r>
      <w:proofErr w:type="spellEnd"/>
      <w:r>
        <w:rPr>
          <w:rFonts w:eastAsiaTheme="minorHAnsi"/>
        </w:rPr>
        <w:t xml:space="preserve"> sous </w:t>
      </w:r>
      <w:proofErr w:type="spellStart"/>
      <w:r w:rsidRPr="0080589E">
        <w:rPr>
          <w:rFonts w:eastAsiaTheme="minorHAnsi"/>
        </w:rPr>
        <w:t>Intellij</w:t>
      </w:r>
      <w:proofErr w:type="spellEnd"/>
      <w:r w:rsidRPr="0080589E">
        <w:rPr>
          <w:rFonts w:eastAsiaTheme="minorHAnsi"/>
        </w:rPr>
        <w:t xml:space="preserve"> </w:t>
      </w:r>
      <w:r>
        <w:rPr>
          <w:rFonts w:eastAsiaTheme="minorHAnsi"/>
        </w:rPr>
        <w:t xml:space="preserve">est bien réalisée, et le programme de test marche directement sans modification.  </w:t>
      </w:r>
    </w:p>
    <w:p w14:paraId="05100ED0" w14:textId="5414ECB8" w:rsidR="00D90FCD" w:rsidRDefault="00D90FCD" w:rsidP="00D90FCD">
      <w:pPr>
        <w:pStyle w:val="NoSpacing"/>
        <w:numPr>
          <w:ilvl w:val="0"/>
          <w:numId w:val="0"/>
        </w:numPr>
        <w:ind w:left="1060"/>
        <w:rPr>
          <w:rFonts w:eastAsiaTheme="minorHAnsi"/>
        </w:rPr>
      </w:pPr>
    </w:p>
    <w:p w14:paraId="41CA40A9" w14:textId="071F69DE" w:rsidR="00D90FCD" w:rsidRDefault="00D90FCD" w:rsidP="00D90FCD">
      <w:pPr>
        <w:pStyle w:val="NoSpacing"/>
        <w:numPr>
          <w:ilvl w:val="0"/>
          <w:numId w:val="0"/>
        </w:numPr>
        <w:ind w:left="1060"/>
        <w:rPr>
          <w:rFonts w:eastAsiaTheme="minorHAnsi"/>
        </w:rPr>
      </w:pPr>
    </w:p>
    <w:p w14:paraId="5B2D0E49" w14:textId="3957FFEF" w:rsidR="00D90FCD" w:rsidRDefault="00D90FCD" w:rsidP="00D90FCD">
      <w:pPr>
        <w:pStyle w:val="Heading1"/>
        <w:numPr>
          <w:ilvl w:val="0"/>
          <w:numId w:val="0"/>
        </w:numPr>
        <w:rPr>
          <w:rFonts w:eastAsiaTheme="minorHAnsi"/>
          <w:sz w:val="48"/>
          <w:szCs w:val="48"/>
        </w:rPr>
      </w:pPr>
      <w:proofErr w:type="spellStart"/>
      <w:r w:rsidRPr="00D90FCD">
        <w:rPr>
          <w:rFonts w:eastAsiaTheme="minorHAnsi"/>
          <w:sz w:val="48"/>
          <w:szCs w:val="48"/>
        </w:rPr>
        <w:lastRenderedPageBreak/>
        <w:t>Comparaison</w:t>
      </w:r>
      <w:proofErr w:type="spellEnd"/>
      <w:r w:rsidRPr="00D90FCD">
        <w:rPr>
          <w:rFonts w:eastAsiaTheme="minorHAnsi"/>
          <w:sz w:val="48"/>
          <w:szCs w:val="48"/>
        </w:rPr>
        <w:t xml:space="preserve"> de 2 catalogues de </w:t>
      </w:r>
      <w:proofErr w:type="spellStart"/>
      <w:r w:rsidRPr="00D90FCD">
        <w:rPr>
          <w:rFonts w:eastAsiaTheme="minorHAnsi"/>
          <w:sz w:val="48"/>
          <w:szCs w:val="48"/>
        </w:rPr>
        <w:t>refactorings</w:t>
      </w:r>
      <w:proofErr w:type="spellEnd"/>
    </w:p>
    <w:p w14:paraId="000234B7" w14:textId="5BC05F55" w:rsidR="00D90FCD" w:rsidRDefault="00E76F7F" w:rsidP="00E76F7F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L’opération Split Variable se trouve dans le catalogue et pas dans </w:t>
      </w:r>
      <w:proofErr w:type="spellStart"/>
      <w:r>
        <w:rPr>
          <w:rFonts w:eastAsiaTheme="minorHAnsi"/>
        </w:rPr>
        <w:t>Intellij</w:t>
      </w:r>
      <w:proofErr w:type="spellEnd"/>
      <w:r>
        <w:rPr>
          <w:rFonts w:eastAsiaTheme="minorHAnsi"/>
        </w:rPr>
        <w:t>. Split Variable est de s</w:t>
      </w:r>
      <w:r w:rsidRPr="00E76F7F">
        <w:rPr>
          <w:rFonts w:eastAsiaTheme="minorHAnsi"/>
        </w:rPr>
        <w:t>upprimer les affectations aux paramètres</w:t>
      </w:r>
      <w:r>
        <w:rPr>
          <w:rFonts w:eastAsiaTheme="minorHAnsi"/>
        </w:rPr>
        <w:t>.</w:t>
      </w:r>
    </w:p>
    <w:p w14:paraId="4B63BD86" w14:textId="07D1DF68" w:rsidR="00E76F7F" w:rsidRDefault="00E76F7F" w:rsidP="00E76F7F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L’opération Safe </w:t>
      </w:r>
      <w:proofErr w:type="spellStart"/>
      <w:r>
        <w:rPr>
          <w:rFonts w:eastAsiaTheme="minorHAnsi"/>
        </w:rPr>
        <w:t>Delete</w:t>
      </w:r>
      <w:proofErr w:type="spellEnd"/>
      <w:r>
        <w:rPr>
          <w:rFonts w:eastAsiaTheme="minorHAnsi"/>
        </w:rPr>
        <w:t xml:space="preserve"> se trouve dans </w:t>
      </w:r>
      <w:proofErr w:type="spellStart"/>
      <w:r>
        <w:rPr>
          <w:rFonts w:eastAsiaTheme="minorHAnsi"/>
        </w:rPr>
        <w:t>Intellij</w:t>
      </w:r>
      <w:proofErr w:type="spellEnd"/>
      <w:r>
        <w:rPr>
          <w:rFonts w:eastAsiaTheme="minorHAnsi"/>
        </w:rPr>
        <w:t xml:space="preserve"> et pas dans le catalogue. Safe </w:t>
      </w:r>
      <w:proofErr w:type="spellStart"/>
      <w:r>
        <w:rPr>
          <w:rFonts w:eastAsiaTheme="minorHAnsi"/>
        </w:rPr>
        <w:t>Delete</w:t>
      </w:r>
      <w:proofErr w:type="spellEnd"/>
      <w:r>
        <w:rPr>
          <w:rFonts w:eastAsiaTheme="minorHAnsi"/>
        </w:rPr>
        <w:t xml:space="preserve"> est de supprimer une propriété d’une classe et ces utilisations par tous dans le projet.</w:t>
      </w:r>
    </w:p>
    <w:p w14:paraId="19745FE4" w14:textId="02EA14CE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692CDCC1" w14:textId="791DC19D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05998B4A" w14:textId="6E81550B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72A88BEB" w14:textId="470C9934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495E29D8" w14:textId="3C782806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68A43EE0" w14:textId="000D0945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0F295324" w14:textId="3F6752F6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79E6886A" w14:textId="1C0C4B76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1EB7B893" w14:textId="0930968E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280C6D13" w14:textId="717FDA94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50F147B1" w14:textId="535828BE" w:rsidR="005B35C9" w:rsidRDefault="005B35C9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781FD9E3" w14:textId="78F6C3A3" w:rsidR="005B35C9" w:rsidRDefault="005B35C9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2DBC2CE4" w14:textId="2712F73A" w:rsidR="005B35C9" w:rsidRDefault="005B35C9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1DA34217" w14:textId="77777777" w:rsidR="005B35C9" w:rsidRDefault="005B35C9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33EE3BEE" w14:textId="557DF88B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5CB4D997" w14:textId="210C61AE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730C124B" w14:textId="77777777" w:rsidR="00E76F7F" w:rsidRDefault="00E76F7F" w:rsidP="00E76F7F">
      <w:pPr>
        <w:pStyle w:val="NoSpacing"/>
        <w:numPr>
          <w:ilvl w:val="0"/>
          <w:numId w:val="0"/>
        </w:numPr>
        <w:ind w:left="700"/>
        <w:rPr>
          <w:rFonts w:eastAsiaTheme="minorHAnsi"/>
        </w:rPr>
      </w:pPr>
    </w:p>
    <w:p w14:paraId="03865E05" w14:textId="3126CF64" w:rsidR="00E76F7F" w:rsidRPr="005B35C9" w:rsidRDefault="00E76F7F" w:rsidP="00E76F7F">
      <w:pPr>
        <w:pStyle w:val="NoSpacing"/>
        <w:numPr>
          <w:ilvl w:val="0"/>
          <w:numId w:val="0"/>
        </w:numPr>
        <w:rPr>
          <w:rFonts w:eastAsiaTheme="minorHAnsi" w:cs="Arial"/>
          <w:b/>
          <w:bCs/>
          <w:sz w:val="48"/>
          <w:szCs w:val="48"/>
        </w:rPr>
      </w:pPr>
      <w:r w:rsidRPr="005B35C9">
        <w:rPr>
          <w:rFonts w:eastAsiaTheme="minorHAnsi" w:cs="Arial"/>
          <w:b/>
          <w:bCs/>
          <w:sz w:val="48"/>
          <w:szCs w:val="48"/>
        </w:rPr>
        <w:lastRenderedPageBreak/>
        <w:t xml:space="preserve">Etude de l’opération de </w:t>
      </w:r>
      <w:proofErr w:type="spellStart"/>
      <w:r w:rsidRPr="005B35C9">
        <w:rPr>
          <w:rFonts w:eastAsiaTheme="minorHAnsi" w:cs="Arial"/>
          <w:b/>
          <w:bCs/>
          <w:sz w:val="48"/>
          <w:szCs w:val="48"/>
        </w:rPr>
        <w:t>refactoring</w:t>
      </w:r>
      <w:proofErr w:type="spellEnd"/>
      <w:r w:rsidRPr="005B35C9">
        <w:rPr>
          <w:rFonts w:eastAsiaTheme="minorHAnsi" w:cs="Arial"/>
          <w:b/>
          <w:bCs/>
          <w:sz w:val="48"/>
          <w:szCs w:val="48"/>
        </w:rPr>
        <w:t xml:space="preserve"> ’</w:t>
      </w:r>
      <w:proofErr w:type="spellStart"/>
      <w:r w:rsidRPr="005B35C9">
        <w:rPr>
          <w:rFonts w:eastAsiaTheme="minorHAnsi" w:cs="Arial"/>
          <w:b/>
          <w:bCs/>
          <w:sz w:val="48"/>
          <w:szCs w:val="48"/>
        </w:rPr>
        <w:t>Extract</w:t>
      </w:r>
      <w:proofErr w:type="spellEnd"/>
      <w:r w:rsidRPr="005B35C9">
        <w:rPr>
          <w:rFonts w:eastAsiaTheme="minorHAnsi" w:cs="Arial"/>
          <w:b/>
          <w:bCs/>
          <w:sz w:val="48"/>
          <w:szCs w:val="48"/>
        </w:rPr>
        <w:t xml:space="preserve"> Interface’</w:t>
      </w:r>
    </w:p>
    <w:p w14:paraId="38EF0AD1" w14:textId="457EC573" w:rsidR="00E76F7F" w:rsidRPr="005B35C9" w:rsidRDefault="00E76F7F" w:rsidP="00E76F7F">
      <w:pPr>
        <w:pStyle w:val="NoSpacing"/>
        <w:numPr>
          <w:ilvl w:val="0"/>
          <w:numId w:val="0"/>
        </w:numPr>
        <w:rPr>
          <w:rFonts w:eastAsiaTheme="minorHAnsi" w:cs="Arial"/>
          <w:b/>
          <w:bCs/>
          <w:sz w:val="48"/>
          <w:szCs w:val="48"/>
        </w:rPr>
      </w:pPr>
    </w:p>
    <w:p w14:paraId="2B69983B" w14:textId="680E0951" w:rsidR="00E76F7F" w:rsidRDefault="000B6AF9" w:rsidP="000B6AF9">
      <w:pPr>
        <w:pStyle w:val="NoSpacing"/>
        <w:rPr>
          <w:rFonts w:eastAsiaTheme="minorHAnsi"/>
        </w:rPr>
      </w:pPr>
      <w:r w:rsidRPr="000B6AF9">
        <w:rPr>
          <w:rFonts w:eastAsiaTheme="minorHAnsi"/>
        </w:rPr>
        <w:t>Ce n’est pas possible de s</w:t>
      </w:r>
      <w:r>
        <w:rPr>
          <w:rFonts w:eastAsiaTheme="minorHAnsi"/>
        </w:rPr>
        <w:t xml:space="preserve">électionner toutes les classes pour faire une extraction d’interface. Il la faire classe par classe. </w:t>
      </w:r>
    </w:p>
    <w:p w14:paraId="100641F3" w14:textId="2A083190" w:rsidR="000B6AF9" w:rsidRDefault="000B6AF9" w:rsidP="005B35C9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Elle n’a pas factorisé les signatures </w:t>
      </w:r>
      <w:r w:rsidR="00E23D02">
        <w:rPr>
          <w:rFonts w:eastAsiaTheme="minorHAnsi"/>
        </w:rPr>
        <w:t>des méthodes communes</w:t>
      </w:r>
      <w:r>
        <w:rPr>
          <w:rFonts w:eastAsiaTheme="minorHAnsi"/>
        </w:rPr>
        <w:t>.</w:t>
      </w:r>
    </w:p>
    <w:p w14:paraId="17621983" w14:textId="46ECF4F8" w:rsidR="005B35C9" w:rsidRPr="005B35C9" w:rsidRDefault="005B35C9" w:rsidP="005B35C9">
      <w:pPr>
        <w:pStyle w:val="NoSpacing"/>
        <w:numPr>
          <w:ilvl w:val="0"/>
          <w:numId w:val="0"/>
        </w:numPr>
        <w:ind w:left="1060"/>
        <w:rPr>
          <w:rFonts w:eastAsiaTheme="minorHAnsi"/>
        </w:rPr>
      </w:pPr>
    </w:p>
    <w:p w14:paraId="771EEE6C" w14:textId="2282E1EB" w:rsidR="005B35C9" w:rsidRPr="005B35C9" w:rsidRDefault="005B35C9" w:rsidP="005B35C9">
      <w:pPr>
        <w:pStyle w:val="NoSpacing"/>
        <w:rPr>
          <w:rFonts w:eastAsiaTheme="minorHAnsi"/>
        </w:rPr>
      </w:pPr>
      <w:r>
        <w:rPr>
          <w:rFonts w:eastAsiaTheme="minorHAnsi"/>
        </w:rPr>
        <w:t>Nous</w:t>
      </w:r>
      <w:r>
        <w:rPr>
          <w:rFonts w:eastAsiaTheme="minorHAnsi"/>
        </w:rPr>
        <w:t xml:space="preserve"> remarqu</w:t>
      </w:r>
      <w:r>
        <w:rPr>
          <w:rFonts w:eastAsiaTheme="minorHAnsi"/>
        </w:rPr>
        <w:t>ons</w:t>
      </w:r>
      <w:r>
        <w:rPr>
          <w:rFonts w:eastAsiaTheme="minorHAnsi"/>
        </w:rPr>
        <w:t xml:space="preserve"> que pour chaque ensemble de signatures de méthodes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communes, une interface est créée.</w:t>
      </w:r>
    </w:p>
    <w:p w14:paraId="47EC3CEB" w14:textId="38B5CB13" w:rsidR="005B35C9" w:rsidRDefault="005B35C9" w:rsidP="005B35C9">
      <w:pPr>
        <w:pStyle w:val="NoSpacing"/>
        <w:rPr>
          <w:rFonts w:eastAsiaTheme="minorHAnsi"/>
        </w:rPr>
      </w:pPr>
      <w:r>
        <w:rPr>
          <w:rFonts w:eastAsiaTheme="minorHAnsi"/>
        </w:rPr>
        <w:t xml:space="preserve">Il est différent avec notre version, nous n’avons pas créer une interface pour la méthode Object </w:t>
      </w:r>
      <w:proofErr w:type="spellStart"/>
      <w:proofErr w:type="gramStart"/>
      <w:r>
        <w:rPr>
          <w:rFonts w:eastAsiaTheme="minorHAnsi"/>
        </w:rPr>
        <w:t>get</w:t>
      </w:r>
      <w:proofErr w:type="spellEnd"/>
      <w:r>
        <w:rPr>
          <w:rFonts w:eastAsiaTheme="minorHAnsi"/>
        </w:rPr>
        <w:t>(</w:t>
      </w:r>
      <w:proofErr w:type="spellStart"/>
      <w:proofErr w:type="gramEnd"/>
      <w:r>
        <w:rPr>
          <w:rFonts w:eastAsiaTheme="minorHAnsi"/>
        </w:rPr>
        <w:t>int</w:t>
      </w:r>
      <w:proofErr w:type="spellEnd"/>
      <w:r>
        <w:rPr>
          <w:rFonts w:eastAsiaTheme="minorHAnsi"/>
        </w:rPr>
        <w:t xml:space="preserve"> i).</w:t>
      </w:r>
    </w:p>
    <w:p w14:paraId="1254618E" w14:textId="7FA49C6C" w:rsidR="005B35C9" w:rsidRPr="005B35C9" w:rsidRDefault="005B35C9" w:rsidP="005B35C9">
      <w:pPr>
        <w:pStyle w:val="NoSpacing"/>
        <w:rPr>
          <w:rFonts w:eastAsiaTheme="minorHAnsi"/>
        </w:rPr>
      </w:pPr>
      <w:r>
        <w:rPr>
          <w:rFonts w:eastAsiaTheme="minorHAnsi"/>
        </w:rPr>
        <w:t>À l'aide de l'</w:t>
      </w:r>
      <w:proofErr w:type="spellStart"/>
      <w:r>
        <w:rPr>
          <w:rFonts w:eastAsiaTheme="minorHAnsi"/>
        </w:rPr>
        <w:t>AOCposet</w:t>
      </w:r>
      <w:proofErr w:type="spellEnd"/>
      <w:r>
        <w:rPr>
          <w:rFonts w:eastAsiaTheme="minorHAnsi"/>
        </w:rPr>
        <w:t xml:space="preserve"> </w:t>
      </w:r>
      <w:r>
        <w:rPr>
          <w:rFonts w:eastAsiaTheme="minorHAnsi"/>
        </w:rPr>
        <w:t>nous avons</w:t>
      </w:r>
      <w:r>
        <w:rPr>
          <w:rFonts w:eastAsiaTheme="minorHAnsi"/>
        </w:rPr>
        <w:t xml:space="preserve"> pu se rendre compte que notre version devrait utiliser une interface </w:t>
      </w:r>
      <w:r>
        <w:rPr>
          <w:rFonts w:eastAsiaTheme="minorHAnsi"/>
        </w:rPr>
        <w:t xml:space="preserve">pour </w:t>
      </w:r>
      <w:r>
        <w:rPr>
          <w:rFonts w:eastAsiaTheme="minorHAnsi"/>
        </w:rPr>
        <w:t xml:space="preserve">la méthode Object </w:t>
      </w:r>
      <w:proofErr w:type="spellStart"/>
      <w:proofErr w:type="gramStart"/>
      <w:r>
        <w:rPr>
          <w:rFonts w:eastAsiaTheme="minorHAnsi"/>
        </w:rPr>
        <w:t>get</w:t>
      </w:r>
      <w:proofErr w:type="spellEnd"/>
      <w:r>
        <w:rPr>
          <w:rFonts w:eastAsiaTheme="minorHAnsi"/>
        </w:rPr>
        <w:t>(</w:t>
      </w:r>
      <w:proofErr w:type="spellStart"/>
      <w:proofErr w:type="gramEnd"/>
      <w:r>
        <w:rPr>
          <w:rFonts w:eastAsiaTheme="minorHAnsi"/>
        </w:rPr>
        <w:t>int</w:t>
      </w:r>
      <w:proofErr w:type="spellEnd"/>
      <w:r>
        <w:rPr>
          <w:rFonts w:eastAsiaTheme="minorHAnsi"/>
        </w:rPr>
        <w:t xml:space="preserve"> i)</w:t>
      </w:r>
      <w:r>
        <w:rPr>
          <w:rFonts w:eastAsiaTheme="minorHAnsi"/>
        </w:rPr>
        <w:t>.</w:t>
      </w:r>
    </w:p>
    <w:p w14:paraId="13747E53" w14:textId="3EA16171" w:rsidR="005B35C9" w:rsidRDefault="005B35C9" w:rsidP="005B35C9">
      <w:pPr>
        <w:pStyle w:val="NoSpacing"/>
        <w:numPr>
          <w:ilvl w:val="0"/>
          <w:numId w:val="0"/>
        </w:numPr>
        <w:ind w:left="1060"/>
        <w:rPr>
          <w:rFonts w:eastAsiaTheme="minorHAnsi"/>
        </w:rPr>
      </w:pPr>
    </w:p>
    <w:p w14:paraId="6C817CE5" w14:textId="6911D9A3" w:rsidR="005B35C9" w:rsidRPr="005B35C9" w:rsidRDefault="005B35C9" w:rsidP="005B35C9">
      <w:pPr>
        <w:pStyle w:val="NoSpacing"/>
        <w:numPr>
          <w:ilvl w:val="0"/>
          <w:numId w:val="0"/>
        </w:numPr>
        <w:ind w:left="1060"/>
        <w:rPr>
          <w:rFonts w:eastAsiaTheme="minorHAnsi"/>
        </w:rPr>
      </w:pPr>
      <w:r w:rsidRPr="005B35C9">
        <w:rPr>
          <w:rFonts w:eastAsiaTheme="minorHAnsi"/>
          <w:noProof/>
        </w:rPr>
        <w:drawing>
          <wp:anchor distT="0" distB="0" distL="114300" distR="114300" simplePos="0" relativeHeight="251679744" behindDoc="0" locked="0" layoutInCell="1" allowOverlap="1" wp14:anchorId="76E94B69" wp14:editId="3A04F7AB">
            <wp:simplePos x="0" y="0"/>
            <wp:positionH relativeFrom="margin">
              <wp:align>center</wp:align>
            </wp:positionH>
            <wp:positionV relativeFrom="paragraph">
              <wp:posOffset>-231140</wp:posOffset>
            </wp:positionV>
            <wp:extent cx="3557938" cy="3190875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38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35C9" w:rsidRPr="005B35C9" w:rsidSect="007A45A4">
      <w:headerReference w:type="default" r:id="rId30"/>
      <w:pgSz w:w="12240" w:h="15840" w:code="1"/>
      <w:pgMar w:top="2211" w:right="2268" w:bottom="221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40D80" w14:textId="77777777" w:rsidR="00B014B3" w:rsidRDefault="00B014B3" w:rsidP="00F93E5D">
      <w:pPr>
        <w:spacing w:line="240" w:lineRule="auto"/>
      </w:pPr>
      <w:r>
        <w:separator/>
      </w:r>
    </w:p>
  </w:endnote>
  <w:endnote w:type="continuationSeparator" w:id="0">
    <w:p w14:paraId="4F354C61" w14:textId="77777777" w:rsidR="00B014B3" w:rsidRDefault="00B014B3" w:rsidP="00F93E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2C755" w14:textId="77777777" w:rsidR="00B014B3" w:rsidRDefault="00B014B3" w:rsidP="00F93E5D">
      <w:pPr>
        <w:spacing w:line="240" w:lineRule="auto"/>
      </w:pPr>
      <w:r>
        <w:separator/>
      </w:r>
    </w:p>
  </w:footnote>
  <w:footnote w:type="continuationSeparator" w:id="0">
    <w:p w14:paraId="6D1245C8" w14:textId="77777777" w:rsidR="00B014B3" w:rsidRDefault="00B014B3" w:rsidP="00F93E5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3D216" w14:textId="6EC3864F" w:rsidR="00805E39" w:rsidRPr="00805E39" w:rsidRDefault="00805E39" w:rsidP="00805E39">
    <w:pPr>
      <w:pStyle w:val="Header"/>
      <w:ind w:firstLine="0"/>
      <w:rPr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523517"/>
    <w:multiLevelType w:val="hybridMultilevel"/>
    <w:tmpl w:val="2BBAD1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C6589C"/>
    <w:multiLevelType w:val="multilevel"/>
    <w:tmpl w:val="B4D4B8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1F3302E"/>
    <w:multiLevelType w:val="multilevel"/>
    <w:tmpl w:val="DEDC2B22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 w15:restartNumberingAfterBreak="0">
    <w:nsid w:val="323269F5"/>
    <w:multiLevelType w:val="hybridMultilevel"/>
    <w:tmpl w:val="738C666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64EFE"/>
    <w:multiLevelType w:val="hybridMultilevel"/>
    <w:tmpl w:val="3082401A"/>
    <w:lvl w:ilvl="0" w:tplc="8800CAFE">
      <w:start w:val="4"/>
      <w:numFmt w:val="bullet"/>
      <w:lvlText w:val="-"/>
      <w:lvlJc w:val="left"/>
      <w:pPr>
        <w:ind w:left="700" w:hanging="360"/>
      </w:pPr>
      <w:rPr>
        <w:rFonts w:ascii="CMU Serif Roman" w:eastAsia="Times New Roman" w:hAnsi="CMU Serif Roman" w:cs="CMU Serif Roman" w:hint="default"/>
      </w:rPr>
    </w:lvl>
    <w:lvl w:ilvl="1" w:tplc="040C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6" w15:restartNumberingAfterBreak="0">
    <w:nsid w:val="5F6C7427"/>
    <w:multiLevelType w:val="multilevel"/>
    <w:tmpl w:val="12C44240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8" w15:restartNumberingAfterBreak="0">
    <w:nsid w:val="71924971"/>
    <w:multiLevelType w:val="hybridMultilevel"/>
    <w:tmpl w:val="6360DD78"/>
    <w:lvl w:ilvl="0" w:tplc="7E40E744">
      <w:start w:val="1"/>
      <w:numFmt w:val="bullet"/>
      <w:pStyle w:val="NoSpacing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11"/>
    <w:lvlOverride w:ilvl="0">
      <w:startOverride w:val="1"/>
    </w:lvlOverride>
  </w:num>
  <w:num w:numId="4">
    <w:abstractNumId w:val="18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15"/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17"/>
  </w:num>
  <w:num w:numId="16">
    <w:abstractNumId w:val="5"/>
  </w:num>
  <w:num w:numId="17">
    <w:abstractNumId w:val="9"/>
  </w:num>
  <w:num w:numId="18">
    <w:abstractNumId w:val="7"/>
  </w:num>
  <w:num w:numId="19">
    <w:abstractNumId w:val="6"/>
  </w:num>
  <w:num w:numId="20">
    <w:abstractNumId w:val="4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10"/>
  </w:num>
  <w:num w:numId="27">
    <w:abstractNumId w:val="1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linkStyle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6th&lt;/Style&gt;&lt;LeftDelim&gt;{&lt;/LeftDelim&gt;&lt;RightDelim&gt;}&lt;/RightDelim&gt;&lt;FontName&gt;CMU Serif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exaad5rz9dep50e2tp8v0spr925e2vsf9zwp&quot;&gt;rapport-lib&lt;record-ids&gt;&lt;item&gt;1&lt;/item&gt;&lt;item&gt;2&lt;/item&gt;&lt;item&gt;4&lt;/item&gt;&lt;item&gt;5&lt;/item&gt;&lt;item&gt;7&lt;/item&gt;&lt;item&gt;8&lt;/item&gt;&lt;item&gt;9&lt;/item&gt;&lt;item&gt;10&lt;/item&gt;&lt;item&gt;11&lt;/item&gt;&lt;item&gt;12&lt;/item&gt;&lt;item&gt;13&lt;/item&gt;&lt;item&gt;14&lt;/item&gt;&lt;item&gt;15&lt;/item&gt;&lt;item&gt;16&lt;/item&gt;&lt;item&gt;17&lt;/item&gt;&lt;item&gt;18&lt;/item&gt;&lt;item&gt;24&lt;/item&gt;&lt;item&gt;26&lt;/item&gt;&lt;item&gt;28&lt;/item&gt;&lt;item&gt;29&lt;/item&gt;&lt;item&gt;30&lt;/item&gt;&lt;item&gt;31&lt;/item&gt;&lt;item&gt;32&lt;/item&gt;&lt;item&gt;33&lt;/item&gt;&lt;/record-ids&gt;&lt;/item&gt;&lt;/Libraries&gt;"/>
  </w:docVars>
  <w:rsids>
    <w:rsidRoot w:val="0085384F"/>
    <w:rsid w:val="00007181"/>
    <w:rsid w:val="000201E5"/>
    <w:rsid w:val="0002610E"/>
    <w:rsid w:val="00027B86"/>
    <w:rsid w:val="00033233"/>
    <w:rsid w:val="00034CCB"/>
    <w:rsid w:val="0004033C"/>
    <w:rsid w:val="00051534"/>
    <w:rsid w:val="00051629"/>
    <w:rsid w:val="0005380D"/>
    <w:rsid w:val="00053BE2"/>
    <w:rsid w:val="00062CD5"/>
    <w:rsid w:val="0006338A"/>
    <w:rsid w:val="000635AC"/>
    <w:rsid w:val="00064B05"/>
    <w:rsid w:val="000674CE"/>
    <w:rsid w:val="000710B3"/>
    <w:rsid w:val="000730C2"/>
    <w:rsid w:val="00087AE6"/>
    <w:rsid w:val="00091445"/>
    <w:rsid w:val="00097C15"/>
    <w:rsid w:val="000B6AF9"/>
    <w:rsid w:val="000D0002"/>
    <w:rsid w:val="000D341E"/>
    <w:rsid w:val="000E08BE"/>
    <w:rsid w:val="000F2177"/>
    <w:rsid w:val="001102E7"/>
    <w:rsid w:val="00116AD7"/>
    <w:rsid w:val="0011707A"/>
    <w:rsid w:val="00120DF5"/>
    <w:rsid w:val="00125AF6"/>
    <w:rsid w:val="00141C92"/>
    <w:rsid w:val="001437E7"/>
    <w:rsid w:val="00143A97"/>
    <w:rsid w:val="00150F1D"/>
    <w:rsid w:val="00153027"/>
    <w:rsid w:val="0015458D"/>
    <w:rsid w:val="00160C54"/>
    <w:rsid w:val="00163528"/>
    <w:rsid w:val="00164372"/>
    <w:rsid w:val="001658D1"/>
    <w:rsid w:val="00172DEE"/>
    <w:rsid w:val="00173B1C"/>
    <w:rsid w:val="00187797"/>
    <w:rsid w:val="001940C6"/>
    <w:rsid w:val="00195B49"/>
    <w:rsid w:val="00195CB3"/>
    <w:rsid w:val="00197AE4"/>
    <w:rsid w:val="001A3838"/>
    <w:rsid w:val="001A4CDA"/>
    <w:rsid w:val="001B0480"/>
    <w:rsid w:val="001B0FBA"/>
    <w:rsid w:val="001B2B6D"/>
    <w:rsid w:val="001D08A8"/>
    <w:rsid w:val="001D64C7"/>
    <w:rsid w:val="001E28A0"/>
    <w:rsid w:val="001E581F"/>
    <w:rsid w:val="0020547C"/>
    <w:rsid w:val="002056F2"/>
    <w:rsid w:val="00205918"/>
    <w:rsid w:val="002131C2"/>
    <w:rsid w:val="0022278A"/>
    <w:rsid w:val="00225A3B"/>
    <w:rsid w:val="00226146"/>
    <w:rsid w:val="00233659"/>
    <w:rsid w:val="002403BB"/>
    <w:rsid w:val="00240850"/>
    <w:rsid w:val="002422D5"/>
    <w:rsid w:val="002463D3"/>
    <w:rsid w:val="00251B23"/>
    <w:rsid w:val="00255076"/>
    <w:rsid w:val="00260BC8"/>
    <w:rsid w:val="002619CC"/>
    <w:rsid w:val="00265F2D"/>
    <w:rsid w:val="00265F72"/>
    <w:rsid w:val="002748D8"/>
    <w:rsid w:val="00275267"/>
    <w:rsid w:val="00275A5C"/>
    <w:rsid w:val="002813C9"/>
    <w:rsid w:val="00290E9C"/>
    <w:rsid w:val="002A692E"/>
    <w:rsid w:val="002B1960"/>
    <w:rsid w:val="002B3D42"/>
    <w:rsid w:val="002B4895"/>
    <w:rsid w:val="002B5B20"/>
    <w:rsid w:val="002B7634"/>
    <w:rsid w:val="002C2BC4"/>
    <w:rsid w:val="002D1E6D"/>
    <w:rsid w:val="002D272F"/>
    <w:rsid w:val="002D79D8"/>
    <w:rsid w:val="002E0C38"/>
    <w:rsid w:val="002E1BF5"/>
    <w:rsid w:val="002F0634"/>
    <w:rsid w:val="002F1292"/>
    <w:rsid w:val="002F1903"/>
    <w:rsid w:val="002F62D4"/>
    <w:rsid w:val="002F6883"/>
    <w:rsid w:val="002F68C4"/>
    <w:rsid w:val="002F6BA5"/>
    <w:rsid w:val="00304C4B"/>
    <w:rsid w:val="00306EAF"/>
    <w:rsid w:val="0030734D"/>
    <w:rsid w:val="00307AEC"/>
    <w:rsid w:val="0031167E"/>
    <w:rsid w:val="00317210"/>
    <w:rsid w:val="003215CC"/>
    <w:rsid w:val="00336EDE"/>
    <w:rsid w:val="003424E3"/>
    <w:rsid w:val="003444DD"/>
    <w:rsid w:val="0036305E"/>
    <w:rsid w:val="00381E8B"/>
    <w:rsid w:val="003842C6"/>
    <w:rsid w:val="00391384"/>
    <w:rsid w:val="003929F1"/>
    <w:rsid w:val="00392AE8"/>
    <w:rsid w:val="00395E00"/>
    <w:rsid w:val="003B3D4C"/>
    <w:rsid w:val="003C3E75"/>
    <w:rsid w:val="003C65E6"/>
    <w:rsid w:val="003D206F"/>
    <w:rsid w:val="003E10B6"/>
    <w:rsid w:val="003E3ABC"/>
    <w:rsid w:val="003F1640"/>
    <w:rsid w:val="0040503B"/>
    <w:rsid w:val="004225B2"/>
    <w:rsid w:val="00431756"/>
    <w:rsid w:val="00434D20"/>
    <w:rsid w:val="004351AF"/>
    <w:rsid w:val="004454D3"/>
    <w:rsid w:val="0045356D"/>
    <w:rsid w:val="00455F65"/>
    <w:rsid w:val="00460377"/>
    <w:rsid w:val="0046495A"/>
    <w:rsid w:val="00465924"/>
    <w:rsid w:val="004734E4"/>
    <w:rsid w:val="00481EF2"/>
    <w:rsid w:val="00494A02"/>
    <w:rsid w:val="004A513E"/>
    <w:rsid w:val="004B7816"/>
    <w:rsid w:val="004C4B85"/>
    <w:rsid w:val="004C72B3"/>
    <w:rsid w:val="004D23C1"/>
    <w:rsid w:val="004E2767"/>
    <w:rsid w:val="004E5683"/>
    <w:rsid w:val="004E6939"/>
    <w:rsid w:val="00523594"/>
    <w:rsid w:val="00523CB8"/>
    <w:rsid w:val="00532C65"/>
    <w:rsid w:val="005360A4"/>
    <w:rsid w:val="00536F4F"/>
    <w:rsid w:val="0054038B"/>
    <w:rsid w:val="00560A47"/>
    <w:rsid w:val="00564A33"/>
    <w:rsid w:val="0056572B"/>
    <w:rsid w:val="00573F9F"/>
    <w:rsid w:val="00584B5E"/>
    <w:rsid w:val="005900C6"/>
    <w:rsid w:val="00592628"/>
    <w:rsid w:val="0059759E"/>
    <w:rsid w:val="00597D56"/>
    <w:rsid w:val="005B35C9"/>
    <w:rsid w:val="005B6566"/>
    <w:rsid w:val="005C0B18"/>
    <w:rsid w:val="005C0C53"/>
    <w:rsid w:val="005D14DE"/>
    <w:rsid w:val="005D3558"/>
    <w:rsid w:val="005D5113"/>
    <w:rsid w:val="005D6C51"/>
    <w:rsid w:val="005E0494"/>
    <w:rsid w:val="005E38E2"/>
    <w:rsid w:val="005E38F1"/>
    <w:rsid w:val="005E706C"/>
    <w:rsid w:val="005F70A4"/>
    <w:rsid w:val="00602F15"/>
    <w:rsid w:val="006055C9"/>
    <w:rsid w:val="00605D9D"/>
    <w:rsid w:val="00611593"/>
    <w:rsid w:val="0061166D"/>
    <w:rsid w:val="0062534B"/>
    <w:rsid w:val="0064405F"/>
    <w:rsid w:val="00647BC7"/>
    <w:rsid w:val="00650075"/>
    <w:rsid w:val="00655B0E"/>
    <w:rsid w:val="0066061C"/>
    <w:rsid w:val="0066358B"/>
    <w:rsid w:val="00683968"/>
    <w:rsid w:val="0068667A"/>
    <w:rsid w:val="0069150A"/>
    <w:rsid w:val="0069323C"/>
    <w:rsid w:val="006A000A"/>
    <w:rsid w:val="006A229D"/>
    <w:rsid w:val="006B1E06"/>
    <w:rsid w:val="006B592F"/>
    <w:rsid w:val="006C5CDB"/>
    <w:rsid w:val="006D224C"/>
    <w:rsid w:val="006D2D84"/>
    <w:rsid w:val="006D3B57"/>
    <w:rsid w:val="006F3636"/>
    <w:rsid w:val="006F66AE"/>
    <w:rsid w:val="006F7E43"/>
    <w:rsid w:val="007015CF"/>
    <w:rsid w:val="007040AE"/>
    <w:rsid w:val="007046CA"/>
    <w:rsid w:val="007070E8"/>
    <w:rsid w:val="007075D3"/>
    <w:rsid w:val="00723DC5"/>
    <w:rsid w:val="00724FD4"/>
    <w:rsid w:val="0072519A"/>
    <w:rsid w:val="00732300"/>
    <w:rsid w:val="007565F3"/>
    <w:rsid w:val="00763E41"/>
    <w:rsid w:val="007641EE"/>
    <w:rsid w:val="007659AB"/>
    <w:rsid w:val="00781A86"/>
    <w:rsid w:val="00784606"/>
    <w:rsid w:val="00790D9C"/>
    <w:rsid w:val="007942E8"/>
    <w:rsid w:val="00795D8B"/>
    <w:rsid w:val="007A12CC"/>
    <w:rsid w:val="007A45A4"/>
    <w:rsid w:val="007A6A64"/>
    <w:rsid w:val="007B74C8"/>
    <w:rsid w:val="007C1D56"/>
    <w:rsid w:val="007C4BFF"/>
    <w:rsid w:val="007C79A4"/>
    <w:rsid w:val="007D2605"/>
    <w:rsid w:val="007D34EF"/>
    <w:rsid w:val="007E3E2B"/>
    <w:rsid w:val="007E4F0D"/>
    <w:rsid w:val="007E4F33"/>
    <w:rsid w:val="007F64F8"/>
    <w:rsid w:val="0080171F"/>
    <w:rsid w:val="008047D0"/>
    <w:rsid w:val="0080589E"/>
    <w:rsid w:val="00805E39"/>
    <w:rsid w:val="00805E7C"/>
    <w:rsid w:val="00814551"/>
    <w:rsid w:val="008176A2"/>
    <w:rsid w:val="00821332"/>
    <w:rsid w:val="00822E91"/>
    <w:rsid w:val="00830A4B"/>
    <w:rsid w:val="00831976"/>
    <w:rsid w:val="0083462D"/>
    <w:rsid w:val="0084018C"/>
    <w:rsid w:val="00842E4A"/>
    <w:rsid w:val="0085384F"/>
    <w:rsid w:val="0087132D"/>
    <w:rsid w:val="00873674"/>
    <w:rsid w:val="00880639"/>
    <w:rsid w:val="00895417"/>
    <w:rsid w:val="008B5AC5"/>
    <w:rsid w:val="008B68DD"/>
    <w:rsid w:val="008C1D58"/>
    <w:rsid w:val="008C5323"/>
    <w:rsid w:val="008C6197"/>
    <w:rsid w:val="008D37BB"/>
    <w:rsid w:val="008D6219"/>
    <w:rsid w:val="008E201C"/>
    <w:rsid w:val="008E43A8"/>
    <w:rsid w:val="008E61B4"/>
    <w:rsid w:val="008F358D"/>
    <w:rsid w:val="00902252"/>
    <w:rsid w:val="00913B90"/>
    <w:rsid w:val="00914AE2"/>
    <w:rsid w:val="00917155"/>
    <w:rsid w:val="00926A94"/>
    <w:rsid w:val="0094156E"/>
    <w:rsid w:val="009436E8"/>
    <w:rsid w:val="00950CB4"/>
    <w:rsid w:val="00952DCB"/>
    <w:rsid w:val="00955A7C"/>
    <w:rsid w:val="00970F32"/>
    <w:rsid w:val="00973D74"/>
    <w:rsid w:val="00974043"/>
    <w:rsid w:val="00975E4D"/>
    <w:rsid w:val="009762FC"/>
    <w:rsid w:val="009766F4"/>
    <w:rsid w:val="00976D80"/>
    <w:rsid w:val="009910AC"/>
    <w:rsid w:val="009A45B9"/>
    <w:rsid w:val="009A5712"/>
    <w:rsid w:val="009B05FB"/>
    <w:rsid w:val="009B70C0"/>
    <w:rsid w:val="009E3FDB"/>
    <w:rsid w:val="009E6243"/>
    <w:rsid w:val="009F1C9A"/>
    <w:rsid w:val="009F4895"/>
    <w:rsid w:val="009F5768"/>
    <w:rsid w:val="00A0555E"/>
    <w:rsid w:val="00A10150"/>
    <w:rsid w:val="00A1058F"/>
    <w:rsid w:val="00A12DF3"/>
    <w:rsid w:val="00A15D0F"/>
    <w:rsid w:val="00A23601"/>
    <w:rsid w:val="00A306BE"/>
    <w:rsid w:val="00A32F1E"/>
    <w:rsid w:val="00A40EB4"/>
    <w:rsid w:val="00A41AC9"/>
    <w:rsid w:val="00A472FE"/>
    <w:rsid w:val="00A62772"/>
    <w:rsid w:val="00A63CF3"/>
    <w:rsid w:val="00A7444E"/>
    <w:rsid w:val="00A7482F"/>
    <w:rsid w:val="00A74C50"/>
    <w:rsid w:val="00A90466"/>
    <w:rsid w:val="00A92A76"/>
    <w:rsid w:val="00A94431"/>
    <w:rsid w:val="00A951EB"/>
    <w:rsid w:val="00A972C0"/>
    <w:rsid w:val="00A97658"/>
    <w:rsid w:val="00AA2DCA"/>
    <w:rsid w:val="00AA489E"/>
    <w:rsid w:val="00AA548F"/>
    <w:rsid w:val="00AA780E"/>
    <w:rsid w:val="00AC0518"/>
    <w:rsid w:val="00AC2F23"/>
    <w:rsid w:val="00AC34F9"/>
    <w:rsid w:val="00AC724E"/>
    <w:rsid w:val="00AD0590"/>
    <w:rsid w:val="00AD1A60"/>
    <w:rsid w:val="00AD2D74"/>
    <w:rsid w:val="00AD381B"/>
    <w:rsid w:val="00AE0F3E"/>
    <w:rsid w:val="00AE2E10"/>
    <w:rsid w:val="00AE31E7"/>
    <w:rsid w:val="00AE3E01"/>
    <w:rsid w:val="00AF1C2E"/>
    <w:rsid w:val="00AF4B82"/>
    <w:rsid w:val="00AF6A7A"/>
    <w:rsid w:val="00B014B3"/>
    <w:rsid w:val="00B16206"/>
    <w:rsid w:val="00B43E1B"/>
    <w:rsid w:val="00B45752"/>
    <w:rsid w:val="00B46682"/>
    <w:rsid w:val="00B54990"/>
    <w:rsid w:val="00B564B2"/>
    <w:rsid w:val="00B61A1B"/>
    <w:rsid w:val="00B63286"/>
    <w:rsid w:val="00B63D1F"/>
    <w:rsid w:val="00B66352"/>
    <w:rsid w:val="00B66F10"/>
    <w:rsid w:val="00B71CEC"/>
    <w:rsid w:val="00B76F04"/>
    <w:rsid w:val="00B976CF"/>
    <w:rsid w:val="00BA1DB4"/>
    <w:rsid w:val="00BA2E08"/>
    <w:rsid w:val="00BB6813"/>
    <w:rsid w:val="00BC7CFC"/>
    <w:rsid w:val="00BD5D73"/>
    <w:rsid w:val="00BE7639"/>
    <w:rsid w:val="00BF0469"/>
    <w:rsid w:val="00BF0A04"/>
    <w:rsid w:val="00BF237B"/>
    <w:rsid w:val="00C027AA"/>
    <w:rsid w:val="00C0365C"/>
    <w:rsid w:val="00C06BF4"/>
    <w:rsid w:val="00C20657"/>
    <w:rsid w:val="00C24A18"/>
    <w:rsid w:val="00C27300"/>
    <w:rsid w:val="00C5445F"/>
    <w:rsid w:val="00C66399"/>
    <w:rsid w:val="00C757EF"/>
    <w:rsid w:val="00C84658"/>
    <w:rsid w:val="00C84A3A"/>
    <w:rsid w:val="00C95024"/>
    <w:rsid w:val="00CA178B"/>
    <w:rsid w:val="00CA7142"/>
    <w:rsid w:val="00CB2D46"/>
    <w:rsid w:val="00CB449D"/>
    <w:rsid w:val="00CB48D7"/>
    <w:rsid w:val="00CC4772"/>
    <w:rsid w:val="00CD4388"/>
    <w:rsid w:val="00CE03AC"/>
    <w:rsid w:val="00CE1352"/>
    <w:rsid w:val="00CE29AE"/>
    <w:rsid w:val="00CE45E7"/>
    <w:rsid w:val="00CE6407"/>
    <w:rsid w:val="00CE7B42"/>
    <w:rsid w:val="00CF3DE7"/>
    <w:rsid w:val="00CF3F14"/>
    <w:rsid w:val="00CF4315"/>
    <w:rsid w:val="00D10444"/>
    <w:rsid w:val="00D111E4"/>
    <w:rsid w:val="00D15083"/>
    <w:rsid w:val="00D320A6"/>
    <w:rsid w:val="00D359D5"/>
    <w:rsid w:val="00D362B6"/>
    <w:rsid w:val="00D45037"/>
    <w:rsid w:val="00D50ACC"/>
    <w:rsid w:val="00D614EB"/>
    <w:rsid w:val="00D67851"/>
    <w:rsid w:val="00D719F0"/>
    <w:rsid w:val="00D72F19"/>
    <w:rsid w:val="00D77A0C"/>
    <w:rsid w:val="00D8223E"/>
    <w:rsid w:val="00D82678"/>
    <w:rsid w:val="00D82E7F"/>
    <w:rsid w:val="00D90FCD"/>
    <w:rsid w:val="00D96BF0"/>
    <w:rsid w:val="00DA3CD1"/>
    <w:rsid w:val="00DC39A6"/>
    <w:rsid w:val="00DD06B3"/>
    <w:rsid w:val="00DD7B24"/>
    <w:rsid w:val="00DE4367"/>
    <w:rsid w:val="00DE6ECD"/>
    <w:rsid w:val="00DF3DF1"/>
    <w:rsid w:val="00E071DC"/>
    <w:rsid w:val="00E1567F"/>
    <w:rsid w:val="00E1676D"/>
    <w:rsid w:val="00E20F29"/>
    <w:rsid w:val="00E23D02"/>
    <w:rsid w:val="00E23F28"/>
    <w:rsid w:val="00E3631F"/>
    <w:rsid w:val="00E36340"/>
    <w:rsid w:val="00E46332"/>
    <w:rsid w:val="00E46688"/>
    <w:rsid w:val="00E47275"/>
    <w:rsid w:val="00E601E3"/>
    <w:rsid w:val="00E6363F"/>
    <w:rsid w:val="00E676FB"/>
    <w:rsid w:val="00E738BC"/>
    <w:rsid w:val="00E76F16"/>
    <w:rsid w:val="00E76F7F"/>
    <w:rsid w:val="00E8114C"/>
    <w:rsid w:val="00E83CCC"/>
    <w:rsid w:val="00E85C73"/>
    <w:rsid w:val="00E873DF"/>
    <w:rsid w:val="00E94841"/>
    <w:rsid w:val="00EB0845"/>
    <w:rsid w:val="00EB24C4"/>
    <w:rsid w:val="00EB3E6A"/>
    <w:rsid w:val="00EB5AD3"/>
    <w:rsid w:val="00EC003F"/>
    <w:rsid w:val="00ED0F82"/>
    <w:rsid w:val="00ED11BD"/>
    <w:rsid w:val="00ED2184"/>
    <w:rsid w:val="00ED6687"/>
    <w:rsid w:val="00ED7093"/>
    <w:rsid w:val="00EE4436"/>
    <w:rsid w:val="00EF0935"/>
    <w:rsid w:val="00F10DF0"/>
    <w:rsid w:val="00F165C2"/>
    <w:rsid w:val="00F24AF1"/>
    <w:rsid w:val="00F26B45"/>
    <w:rsid w:val="00F31961"/>
    <w:rsid w:val="00F327E5"/>
    <w:rsid w:val="00F356B1"/>
    <w:rsid w:val="00F35A2F"/>
    <w:rsid w:val="00F4010C"/>
    <w:rsid w:val="00F438EB"/>
    <w:rsid w:val="00F47C17"/>
    <w:rsid w:val="00F511C6"/>
    <w:rsid w:val="00F577E1"/>
    <w:rsid w:val="00F62746"/>
    <w:rsid w:val="00F640E7"/>
    <w:rsid w:val="00F713F3"/>
    <w:rsid w:val="00F732AB"/>
    <w:rsid w:val="00F739E2"/>
    <w:rsid w:val="00F74F60"/>
    <w:rsid w:val="00F80C0E"/>
    <w:rsid w:val="00F85695"/>
    <w:rsid w:val="00F90C5E"/>
    <w:rsid w:val="00F91270"/>
    <w:rsid w:val="00F9306C"/>
    <w:rsid w:val="00F93E5D"/>
    <w:rsid w:val="00FA2509"/>
    <w:rsid w:val="00FC5C66"/>
    <w:rsid w:val="00FD2693"/>
    <w:rsid w:val="00FD54D3"/>
    <w:rsid w:val="00FD6334"/>
    <w:rsid w:val="00FD7A8C"/>
    <w:rsid w:val="00FE2CAC"/>
    <w:rsid w:val="00FF02DA"/>
    <w:rsid w:val="00FF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7A3E43"/>
  <w15:chartTrackingRefBased/>
  <w15:docId w15:val="{A167B5B4-A383-44C3-9DE0-72475CD8C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5C9"/>
    <w:pPr>
      <w:spacing w:after="0" w:line="312" w:lineRule="auto"/>
      <w:ind w:firstLine="340"/>
      <w:jc w:val="both"/>
    </w:pPr>
    <w:rPr>
      <w:rFonts w:ascii="CMU Serif Roman" w:eastAsia="Times New Roman" w:hAnsi="CMU Serif Roman" w:cs="Times New Roman"/>
      <w:sz w:val="21"/>
      <w:szCs w:val="24"/>
      <w:lang w:val="en-GB"/>
    </w:rPr>
  </w:style>
  <w:style w:type="paragraph" w:styleId="Heading1">
    <w:name w:val="heading 1"/>
    <w:basedOn w:val="Normal"/>
    <w:next w:val="Firstparagraph"/>
    <w:link w:val="Heading1Char"/>
    <w:qFormat/>
    <w:rsid w:val="005B35C9"/>
    <w:pPr>
      <w:keepNext/>
      <w:numPr>
        <w:numId w:val="1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Heading2">
    <w:name w:val="heading 2"/>
    <w:basedOn w:val="Normal"/>
    <w:next w:val="Firstparagraph"/>
    <w:link w:val="Heading2Char"/>
    <w:qFormat/>
    <w:rsid w:val="005B35C9"/>
    <w:pPr>
      <w:keepNext/>
      <w:numPr>
        <w:ilvl w:val="1"/>
        <w:numId w:val="1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Firstparagraph"/>
    <w:link w:val="Heading3Char"/>
    <w:qFormat/>
    <w:rsid w:val="005B35C9"/>
    <w:pPr>
      <w:keepNext/>
      <w:numPr>
        <w:ilvl w:val="2"/>
        <w:numId w:val="1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B35C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CD4388"/>
    <w:pPr>
      <w:numPr>
        <w:ilvl w:val="3"/>
      </w:numPr>
      <w:ind w:firstLine="340"/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A41AC9"/>
    <w:pPr>
      <w:numPr>
        <w:ilvl w:val="4"/>
      </w:numPr>
      <w:ind w:firstLine="340"/>
      <w:outlineLvl w:val="5"/>
    </w:pPr>
  </w:style>
  <w:style w:type="character" w:default="1" w:styleId="DefaultParagraphFont">
    <w:name w:val="Default Paragraph Font"/>
    <w:uiPriority w:val="1"/>
    <w:semiHidden/>
    <w:unhideWhenUsed/>
    <w:rsid w:val="005B35C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B35C9"/>
  </w:style>
  <w:style w:type="character" w:customStyle="1" w:styleId="Heading1Char">
    <w:name w:val="Heading 1 Char"/>
    <w:basedOn w:val="DefaultParagraphFont"/>
    <w:link w:val="Heading1"/>
    <w:rsid w:val="00494A02"/>
    <w:rPr>
      <w:rFonts w:ascii="CMU Serif Roman" w:eastAsia="Times New Roman" w:hAnsi="CMU Serif Roman" w:cs="Arial"/>
      <w:b/>
      <w:bCs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rsid w:val="00AA548F"/>
    <w:rPr>
      <w:rFonts w:ascii="CMU Serif Roman" w:eastAsia="Times New Roman" w:hAnsi="CMU Serif Roman" w:cs="Arial"/>
      <w:b/>
      <w:bCs/>
      <w:iCs/>
      <w:sz w:val="24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3444DD"/>
    <w:rPr>
      <w:rFonts w:ascii="CMU Serif Roman" w:eastAsia="Times New Roman" w:hAnsi="CMU Serif Roman" w:cs="Arial"/>
      <w:b/>
      <w:bCs/>
      <w:sz w:val="21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5B35C9"/>
    <w:rPr>
      <w:rFonts w:ascii="CMU Serif Roman" w:eastAsiaTheme="majorEastAsia" w:hAnsi="CMU Serif Roman" w:cstheme="majorBidi"/>
      <w:b/>
      <w:bCs/>
      <w:iCs/>
      <w:sz w:val="21"/>
      <w:szCs w:val="24"/>
      <w:lang w:val="en-GB"/>
    </w:rPr>
  </w:style>
  <w:style w:type="paragraph" w:styleId="Footer">
    <w:name w:val="footer"/>
    <w:basedOn w:val="Normal"/>
    <w:link w:val="FooterChar"/>
    <w:rsid w:val="005B35C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7A12CC"/>
    <w:rPr>
      <w:rFonts w:ascii="CMU Serif Roman" w:eastAsia="Times New Roman" w:hAnsi="CMU Serif Roman" w:cs="Times New Roman"/>
      <w:sz w:val="21"/>
      <w:szCs w:val="24"/>
      <w:lang w:val="en-GB"/>
    </w:rPr>
  </w:style>
  <w:style w:type="paragraph" w:customStyle="1" w:styleId="Firstparagraph">
    <w:name w:val="First paragraph"/>
    <w:basedOn w:val="Normal"/>
    <w:next w:val="Normal"/>
    <w:rsid w:val="005B35C9"/>
    <w:pPr>
      <w:ind w:firstLine="0"/>
    </w:pPr>
  </w:style>
  <w:style w:type="character" w:styleId="PageNumber">
    <w:name w:val="page number"/>
    <w:basedOn w:val="DefaultParagraphFont"/>
    <w:semiHidden/>
    <w:rsid w:val="005B35C9"/>
  </w:style>
  <w:style w:type="paragraph" w:styleId="Header">
    <w:name w:val="header"/>
    <w:basedOn w:val="Normal"/>
    <w:link w:val="HeaderChar"/>
    <w:rsid w:val="005B35C9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7A12CC"/>
    <w:rPr>
      <w:rFonts w:ascii="CMU Serif Roman" w:eastAsia="Times New Roman" w:hAnsi="CMU Serif Roman" w:cs="Times New Roman"/>
      <w:sz w:val="21"/>
      <w:szCs w:val="24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5B35C9"/>
    <w:rPr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B35C9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B35C9"/>
    <w:rPr>
      <w:rFonts w:ascii="CMU Serif Roman" w:eastAsiaTheme="majorEastAsia" w:hAnsi="CMU Serif Roman" w:cstheme="majorBidi"/>
      <w:b/>
      <w:bCs/>
      <w:kern w:val="28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5B35C9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B35C9"/>
    <w:pPr>
      <w:spacing w:before="120"/>
      <w:jc w:val="left"/>
    </w:pPr>
    <w:rPr>
      <w:rFonts w:asciiTheme="minorHAnsi" w:hAnsiTheme="minorHAnsi"/>
      <w:b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35C9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5C9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5B35C9"/>
    <w:pPr>
      <w:ind w:left="210"/>
      <w:jc w:val="left"/>
    </w:pPr>
    <w:rPr>
      <w:rFonts w:asciiTheme="minorHAnsi" w:hAnsiTheme="minorHAnsi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B35C9"/>
    <w:pPr>
      <w:ind w:left="420"/>
      <w:jc w:val="left"/>
    </w:pPr>
    <w:rPr>
      <w:rFonts w:asciiTheme="minorHAnsi" w:hAnsiTheme="minorHAnsi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5B35C9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B35C9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B35C9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B35C9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B35C9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B35C9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EndNoteBibliographyTitle">
    <w:name w:val="EndNote Bibliography Title"/>
    <w:basedOn w:val="Normal"/>
    <w:link w:val="EndNoteBibliographyTitleChar"/>
    <w:rsid w:val="00FD6334"/>
    <w:pPr>
      <w:jc w:val="center"/>
    </w:pPr>
    <w:rPr>
      <w:rFonts w:cs="CMU Serif Roman"/>
      <w:noProof/>
      <w:sz w:val="20"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FD6334"/>
    <w:rPr>
      <w:rFonts w:ascii="CMU Serif Roman" w:eastAsia="Times New Roman" w:hAnsi="CMU Serif Roman" w:cs="CMU Serif Roman"/>
      <w:noProof/>
      <w:sz w:val="20"/>
      <w:szCs w:val="24"/>
    </w:rPr>
  </w:style>
  <w:style w:type="paragraph" w:customStyle="1" w:styleId="EndNoteBibliography">
    <w:name w:val="EndNote Bibliography"/>
    <w:basedOn w:val="Normal"/>
    <w:link w:val="EndNoteBibliographyChar"/>
    <w:rsid w:val="00FD6334"/>
    <w:pPr>
      <w:spacing w:line="240" w:lineRule="auto"/>
    </w:pPr>
    <w:rPr>
      <w:rFonts w:cs="CMU Serif Roman"/>
      <w:noProof/>
      <w:sz w:val="20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FD6334"/>
    <w:rPr>
      <w:rFonts w:ascii="CMU Serif Roman" w:eastAsia="Times New Roman" w:hAnsi="CMU Serif Roman" w:cs="CMU Serif Roman"/>
      <w:noProof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FD63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33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D6334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lang w:val="fr-FR" w:eastAsia="fr-FR"/>
    </w:rPr>
  </w:style>
  <w:style w:type="paragraph" w:styleId="ListParagraph">
    <w:name w:val="List Paragraph"/>
    <w:basedOn w:val="Normal"/>
    <w:uiPriority w:val="34"/>
    <w:qFormat/>
    <w:rsid w:val="00AA780E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/>
    </w:rPr>
  </w:style>
  <w:style w:type="paragraph" w:styleId="NoSpacing">
    <w:name w:val="No Spacing"/>
    <w:basedOn w:val="Normal"/>
    <w:uiPriority w:val="1"/>
    <w:qFormat/>
    <w:rsid w:val="00F356B1"/>
    <w:pPr>
      <w:numPr>
        <w:numId w:val="4"/>
      </w:numPr>
    </w:pPr>
    <w:rPr>
      <w:lang w:val="fr-FR"/>
    </w:rPr>
  </w:style>
  <w:style w:type="paragraph" w:styleId="TableofFigures">
    <w:name w:val="table of figures"/>
    <w:basedOn w:val="Normal"/>
    <w:next w:val="Normal"/>
    <w:uiPriority w:val="99"/>
    <w:unhideWhenUsed/>
    <w:rsid w:val="00E47275"/>
  </w:style>
  <w:style w:type="paragraph" w:customStyle="1" w:styleId="Default">
    <w:name w:val="Default"/>
    <w:rsid w:val="00392AE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fr-FR"/>
    </w:rPr>
  </w:style>
  <w:style w:type="character" w:styleId="Strong">
    <w:name w:val="Strong"/>
    <w:basedOn w:val="DefaultParagraphFont"/>
    <w:uiPriority w:val="22"/>
    <w:qFormat/>
    <w:rsid w:val="002C2BC4"/>
    <w:rPr>
      <w:b/>
      <w:bCs/>
    </w:rPr>
  </w:style>
  <w:style w:type="table" w:styleId="TableGrid">
    <w:name w:val="Table Grid"/>
    <w:basedOn w:val="TableNormal"/>
    <w:uiPriority w:val="39"/>
    <w:rsid w:val="00F71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CD4388"/>
    <w:rPr>
      <w:rFonts w:asciiTheme="majorBidi" w:eastAsia="Times New Roman" w:hAnsiTheme="majorBidi" w:cs="Arial"/>
      <w:b/>
      <w:bCs/>
      <w:iCs/>
      <w:sz w:val="24"/>
      <w:szCs w:val="18"/>
      <w:lang w:val="fr-FR"/>
    </w:rPr>
  </w:style>
  <w:style w:type="character" w:customStyle="1" w:styleId="Heading6Char">
    <w:name w:val="Heading 6 Char"/>
    <w:basedOn w:val="DefaultParagraphFont"/>
    <w:link w:val="Heading6"/>
    <w:uiPriority w:val="9"/>
    <w:rsid w:val="00A41AC9"/>
    <w:rPr>
      <w:rFonts w:asciiTheme="majorBidi" w:eastAsia="Times New Roman" w:hAnsiTheme="majorBidi" w:cs="Arial"/>
      <w:b/>
      <w:bCs/>
      <w:iCs/>
      <w:sz w:val="24"/>
      <w:szCs w:val="18"/>
      <w:lang w:val="fr-FR"/>
    </w:rPr>
  </w:style>
  <w:style w:type="character" w:styleId="Emphasis">
    <w:name w:val="Emphasis"/>
    <w:basedOn w:val="DefaultParagraphFont"/>
    <w:uiPriority w:val="20"/>
    <w:qFormat/>
    <w:rsid w:val="00F74F6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36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363F"/>
    <w:rPr>
      <w:rFonts w:ascii="Courier New" w:eastAsia="Times New Roman" w:hAnsi="Courier New" w:cs="Courier New"/>
      <w:sz w:val="20"/>
      <w:szCs w:val="20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brahim\AppData\Roaming\Microsoft\Template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B0EA0-C88A-4A37-98BC-51DE8878E6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17468</TotalTime>
  <Pages>14</Pages>
  <Words>396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185</cp:revision>
  <cp:lastPrinted>2021-10-14T18:36:00Z</cp:lastPrinted>
  <dcterms:created xsi:type="dcterms:W3CDTF">2021-09-22T10:49:00Z</dcterms:created>
  <dcterms:modified xsi:type="dcterms:W3CDTF">2021-10-17T12:54:00Z</dcterms:modified>
</cp:coreProperties>
</file>